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E05B8" w14:textId="33A571B2" w:rsidR="005B031D" w:rsidRDefault="00821409" w:rsidP="005B031D">
      <w:pPr>
        <w:pStyle w:val="af0"/>
        <w:spacing w:after="0"/>
      </w:pPr>
      <w:r>
        <w:rPr>
          <w:rFonts w:hint="eastAsia"/>
        </w:rPr>
        <w:t>2024/09/09</w:t>
      </w:r>
    </w:p>
    <w:p w14:paraId="5470C787" w14:textId="77777777" w:rsidR="005B031D" w:rsidRPr="005B031D" w:rsidRDefault="005B031D" w:rsidP="005F528C"/>
    <w:p w14:paraId="51E788ED" w14:textId="08667BC0" w:rsidR="004E1E96" w:rsidRDefault="00BD3FDC" w:rsidP="00E32B5E">
      <w:pPr>
        <w:pStyle w:val="ac"/>
        <w:spacing w:before="0"/>
      </w:pPr>
      <w:r>
        <w:t>M</w:t>
      </w:r>
      <w:r>
        <w:rPr>
          <w:rFonts w:hint="eastAsia"/>
        </w:rPr>
        <w:t>y</w:t>
      </w:r>
      <w:r>
        <w:t xml:space="preserve"> work Log</w:t>
      </w:r>
    </w:p>
    <w:sdt>
      <w:sdtPr>
        <w:rPr>
          <w:lang w:val="ja"/>
        </w:rPr>
        <w:id w:val="-1418791048"/>
        <w:docPartObj>
          <w:docPartGallery w:val="Table of Contents"/>
          <w:docPartUnique/>
        </w:docPartObj>
      </w:sdtPr>
      <w:sdtEndPr>
        <w:rPr>
          <w:rFonts w:asciiTheme="minorHAnsi" w:hAnsiTheme="minorHAnsi"/>
          <w:bCs/>
          <w:caps w:val="0"/>
          <w:color w:val="707070" w:themeColor="accent1"/>
          <w:spacing w:val="0"/>
          <w:sz w:val="22"/>
          <w:szCs w:val="22"/>
          <w:lang w:val="en-US"/>
        </w:rPr>
      </w:sdtEndPr>
      <w:sdtContent>
        <w:p w14:paraId="570D89FD" w14:textId="26763FA7" w:rsidR="00985B32" w:rsidRPr="00741DDF" w:rsidRDefault="00741DDF">
          <w:pPr>
            <w:pStyle w:val="af7"/>
            <w:rPr>
              <w:rFonts w:hint="eastAsia"/>
            </w:rPr>
          </w:pPr>
          <w:r>
            <w:t>T O C</w:t>
          </w:r>
        </w:p>
        <w:p w14:paraId="1E3B2460" w14:textId="0B175C72" w:rsidR="00985B32" w:rsidRDefault="00985B32">
          <w:pPr>
            <w:pStyle w:val="13"/>
            <w:tabs>
              <w:tab w:val="left" w:pos="440"/>
              <w:tab w:val="right" w:leader="dot" w:pos="8303"/>
            </w:tabs>
            <w:rPr>
              <w:b w:val="0"/>
              <w:bCs w:val="0"/>
              <w:i/>
              <w:iCs/>
              <w:color w:val="auto"/>
              <w:kern w:val="2"/>
              <w:sz w:val="22"/>
              <w14:ligatures w14:val="standardContextual"/>
            </w:rPr>
          </w:pPr>
          <w:r>
            <w:rPr>
              <w:b w:val="0"/>
              <w:bCs w:val="0"/>
              <w:noProof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  <w:noProof w:val="0"/>
            </w:rPr>
            <w:fldChar w:fldCharType="separate"/>
          </w:r>
          <w:hyperlink w:anchor="_Toc178038509" w:history="1">
            <w:r w:rsidRPr="0007330E">
              <w:rPr>
                <w:rStyle w:val="af9"/>
                <w:lang w:val="en-GB"/>
              </w:rPr>
              <w:t>1.</w:t>
            </w:r>
            <w:r>
              <w:rPr>
                <w:b w:val="0"/>
                <w:bCs w:val="0"/>
                <w:i/>
                <w:iCs/>
                <w:color w:val="auto"/>
                <w:kern w:val="2"/>
                <w:sz w:val="22"/>
                <w14:ligatures w14:val="standardContextual"/>
              </w:rPr>
              <w:tab/>
            </w:r>
            <w:r w:rsidRPr="0007330E">
              <w:rPr>
                <w:rStyle w:val="af9"/>
              </w:rPr>
              <w:t>Proxmox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DEF4265" w14:textId="235F0624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10" w:history="1">
            <w:r w:rsidRPr="0007330E">
              <w:rPr>
                <w:rStyle w:val="af9"/>
              </w:rPr>
              <w:t>A.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ゲスト</w:t>
            </w:r>
            <w:r w:rsidRPr="0007330E">
              <w:rPr>
                <w:rStyle w:val="af9"/>
              </w:rPr>
              <w:t>OS</w:t>
            </w:r>
            <w:r w:rsidRPr="0007330E">
              <w:rPr>
                <w:rStyle w:val="af9"/>
              </w:rPr>
              <w:t>に仮想化を公開する必要がある場合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ED3103B" w14:textId="1720F47B" w:rsidR="00985B32" w:rsidRDefault="00985B32">
          <w:pPr>
            <w:pStyle w:val="13"/>
            <w:tabs>
              <w:tab w:val="left" w:pos="440"/>
              <w:tab w:val="right" w:leader="dot" w:pos="8303"/>
            </w:tabs>
            <w:rPr>
              <w:b w:val="0"/>
              <w:bCs w:val="0"/>
              <w:i/>
              <w:iCs/>
              <w:color w:val="auto"/>
              <w:kern w:val="2"/>
              <w:sz w:val="22"/>
              <w14:ligatures w14:val="standardContextual"/>
            </w:rPr>
          </w:pPr>
          <w:hyperlink w:anchor="_Toc178038511" w:history="1">
            <w:r w:rsidRPr="0007330E">
              <w:rPr>
                <w:rStyle w:val="af9"/>
              </w:rPr>
              <w:t>2.</w:t>
            </w:r>
            <w:r>
              <w:rPr>
                <w:b w:val="0"/>
                <w:bCs w:val="0"/>
                <w:i/>
                <w:iCs/>
                <w:color w:val="auto"/>
                <w:kern w:val="2"/>
                <w:sz w:val="22"/>
                <w14:ligatures w14:val="standardContextual"/>
              </w:rPr>
              <w:tab/>
            </w:r>
            <w:r w:rsidRPr="0007330E">
              <w:rPr>
                <w:rStyle w:val="af9"/>
              </w:rPr>
              <w:t>ubuntu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22284B8" w14:textId="1BC7077D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12" w:history="1">
            <w:r w:rsidRPr="0007330E">
              <w:rPr>
                <w:rStyle w:val="af9"/>
              </w:rPr>
              <w:t>A.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 xml:space="preserve">Ubuntu </w:t>
            </w:r>
            <w:r w:rsidRPr="0007330E">
              <w:rPr>
                <w:rStyle w:val="af9"/>
              </w:rPr>
              <w:t>インストールディスク作成</w:t>
            </w:r>
            <w:r w:rsidRPr="0007330E">
              <w:rPr>
                <w:rStyle w:val="af9"/>
              </w:rPr>
              <w:t xml:space="preserve"> on Mac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14A6627" w14:textId="16691F2E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13" w:history="1">
            <w:r w:rsidRPr="0007330E">
              <w:rPr>
                <w:rStyle w:val="af9"/>
              </w:rPr>
              <w:t>B.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Ubuntu 2404 server install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E3DC1CE" w14:textId="33F250D7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14" w:history="1">
            <w:r w:rsidRPr="0007330E">
              <w:rPr>
                <w:rStyle w:val="af9"/>
              </w:rPr>
              <w:t>C.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Cockpit install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240DB4C" w14:textId="1F969127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15" w:history="1">
            <w:r w:rsidRPr="0007330E">
              <w:rPr>
                <w:rStyle w:val="af9"/>
              </w:rPr>
              <w:t>D.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Docker install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D29B5D3" w14:textId="652A5AE0" w:rsidR="00985B32" w:rsidRDefault="00985B32">
          <w:pPr>
            <w:pStyle w:val="13"/>
            <w:tabs>
              <w:tab w:val="left" w:pos="440"/>
              <w:tab w:val="right" w:leader="dot" w:pos="8303"/>
            </w:tabs>
            <w:rPr>
              <w:b w:val="0"/>
              <w:bCs w:val="0"/>
              <w:i/>
              <w:iCs/>
              <w:color w:val="auto"/>
              <w:kern w:val="2"/>
              <w:sz w:val="22"/>
              <w14:ligatures w14:val="standardContextual"/>
            </w:rPr>
          </w:pPr>
          <w:hyperlink w:anchor="_Toc178038516" w:history="1">
            <w:r w:rsidRPr="0007330E">
              <w:rPr>
                <w:rStyle w:val="af9"/>
                <w:lang w:val="en-GB"/>
              </w:rPr>
              <w:t>3.</w:t>
            </w:r>
            <w:r>
              <w:rPr>
                <w:b w:val="0"/>
                <w:bCs w:val="0"/>
                <w:i/>
                <w:iCs/>
                <w:color w:val="auto"/>
                <w:kern w:val="2"/>
                <w:sz w:val="22"/>
                <w14:ligatures w14:val="standardContextual"/>
              </w:rPr>
              <w:tab/>
            </w:r>
            <w:r w:rsidRPr="0007330E">
              <w:rPr>
                <w:rStyle w:val="af9"/>
              </w:rPr>
              <w:t>Fortigate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4311083" w14:textId="0FFDE3A6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17" w:history="1">
            <w:r w:rsidRPr="0007330E">
              <w:rPr>
                <w:rStyle w:val="af9"/>
              </w:rPr>
              <w:t>A.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ルーティング設定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953262E" w14:textId="7A99F8BD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18" w:history="1">
            <w:r w:rsidRPr="0007330E">
              <w:rPr>
                <w:rStyle w:val="af9"/>
              </w:rPr>
              <w:t>B.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Syslog</w:t>
            </w:r>
            <w:r w:rsidRPr="0007330E">
              <w:rPr>
                <w:rStyle w:val="af9"/>
              </w:rPr>
              <w:t>転送設定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5EC90EF" w14:textId="0B5390A6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19" w:history="1">
            <w:r w:rsidRPr="0007330E">
              <w:rPr>
                <w:rStyle w:val="af9"/>
              </w:rPr>
              <w:t>C.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SNMP</w:t>
            </w:r>
            <w:r w:rsidRPr="0007330E">
              <w:rPr>
                <w:rStyle w:val="af9"/>
              </w:rPr>
              <w:t>設定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F80F75E" w14:textId="380F5F8B" w:rsidR="00985B32" w:rsidRDefault="00985B32">
          <w:pPr>
            <w:pStyle w:val="13"/>
            <w:tabs>
              <w:tab w:val="left" w:pos="440"/>
              <w:tab w:val="right" w:leader="dot" w:pos="8303"/>
            </w:tabs>
            <w:rPr>
              <w:b w:val="0"/>
              <w:bCs w:val="0"/>
              <w:i/>
              <w:iCs/>
              <w:color w:val="auto"/>
              <w:kern w:val="2"/>
              <w:sz w:val="22"/>
              <w14:ligatures w14:val="standardContextual"/>
            </w:rPr>
          </w:pPr>
          <w:hyperlink w:anchor="_Toc178038520" w:history="1">
            <w:r w:rsidRPr="0007330E">
              <w:rPr>
                <w:rStyle w:val="af9"/>
                <w:lang w:val="en-GB"/>
              </w:rPr>
              <w:t>4.</w:t>
            </w:r>
            <w:r>
              <w:rPr>
                <w:b w:val="0"/>
                <w:bCs w:val="0"/>
                <w:i/>
                <w:iCs/>
                <w:color w:val="auto"/>
                <w:kern w:val="2"/>
                <w:sz w:val="22"/>
                <w14:ligatures w14:val="standardContextual"/>
              </w:rPr>
              <w:tab/>
            </w:r>
            <w:r w:rsidRPr="0007330E">
              <w:rPr>
                <w:rStyle w:val="af9"/>
              </w:rPr>
              <w:t>Cisco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19EA31F" w14:textId="4A370F8D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21" w:history="1">
            <w:r w:rsidRPr="0007330E">
              <w:rPr>
                <w:rStyle w:val="af9"/>
              </w:rPr>
              <w:t>A.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L2Switch - IP Address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DE4AB2A" w14:textId="1E87DB2E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22" w:history="1">
            <w:r w:rsidRPr="0007330E">
              <w:rPr>
                <w:rStyle w:val="af9"/>
              </w:rPr>
              <w:t>B.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L2Switch - Syslog</w:t>
            </w:r>
            <w:r w:rsidRPr="0007330E">
              <w:rPr>
                <w:rStyle w:val="af9"/>
              </w:rPr>
              <w:t>転送設定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8872800" w14:textId="26573F32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23" w:history="1">
            <w:r w:rsidRPr="0007330E">
              <w:rPr>
                <w:rStyle w:val="af9"/>
              </w:rPr>
              <w:t>C.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L2Switch - SNMP</w:t>
            </w:r>
            <w:r w:rsidRPr="0007330E">
              <w:rPr>
                <w:rStyle w:val="af9"/>
              </w:rPr>
              <w:t>設定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4165541" w14:textId="1A3364CD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24" w:history="1">
            <w:r w:rsidRPr="0007330E">
              <w:rPr>
                <w:rStyle w:val="af9"/>
              </w:rPr>
              <w:t>D.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Mobility Express - Syslog</w:t>
            </w:r>
            <w:r w:rsidRPr="0007330E">
              <w:rPr>
                <w:rStyle w:val="af9"/>
              </w:rPr>
              <w:t>転送設定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7D15C81" w14:textId="605D71BD" w:rsidR="00985B32" w:rsidRDefault="00985B32">
          <w:pPr>
            <w:pStyle w:val="2f0"/>
            <w:tabs>
              <w:tab w:val="left" w:pos="66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25" w:history="1">
            <w:r w:rsidRPr="0007330E">
              <w:rPr>
                <w:rStyle w:val="af9"/>
              </w:rPr>
              <w:t>E.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Mobility Express - SNMP</w:t>
            </w:r>
            <w:r w:rsidRPr="0007330E">
              <w:rPr>
                <w:rStyle w:val="af9"/>
              </w:rPr>
              <w:t>設定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5D69C0E" w14:textId="52E86DB9" w:rsidR="00985B32" w:rsidRDefault="00985B32">
          <w:pPr>
            <w:pStyle w:val="13"/>
            <w:tabs>
              <w:tab w:val="left" w:pos="440"/>
              <w:tab w:val="right" w:leader="dot" w:pos="8303"/>
            </w:tabs>
            <w:rPr>
              <w:b w:val="0"/>
              <w:bCs w:val="0"/>
              <w:i/>
              <w:iCs/>
              <w:color w:val="auto"/>
              <w:kern w:val="2"/>
              <w:sz w:val="22"/>
              <w14:ligatures w14:val="standardContextual"/>
            </w:rPr>
          </w:pPr>
          <w:hyperlink w:anchor="_Toc178038526" w:history="1">
            <w:r w:rsidRPr="0007330E">
              <w:rPr>
                <w:rStyle w:val="af9"/>
                <w:lang w:val="en-GB"/>
              </w:rPr>
              <w:t>5.</w:t>
            </w:r>
            <w:r>
              <w:rPr>
                <w:b w:val="0"/>
                <w:bCs w:val="0"/>
                <w:i/>
                <w:iCs/>
                <w:color w:val="auto"/>
                <w:kern w:val="2"/>
                <w:sz w:val="22"/>
                <w14:ligatures w14:val="standardContextual"/>
              </w:rPr>
              <w:tab/>
            </w:r>
            <w:r w:rsidRPr="0007330E">
              <w:rPr>
                <w:rStyle w:val="af9"/>
              </w:rPr>
              <w:t>Juniper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52D7ABC" w14:textId="03A3F16C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27" w:history="1">
            <w:r w:rsidRPr="0007330E">
              <w:rPr>
                <w:rStyle w:val="af9"/>
              </w:rPr>
              <w:t>A.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Syslog</w:t>
            </w:r>
            <w:r w:rsidRPr="0007330E">
              <w:rPr>
                <w:rStyle w:val="af9"/>
              </w:rPr>
              <w:t>転送設定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CCA5A3D" w14:textId="15C0EB46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28" w:history="1">
            <w:r w:rsidRPr="0007330E">
              <w:rPr>
                <w:rStyle w:val="af9"/>
              </w:rPr>
              <w:t>B.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SNMP</w:t>
            </w:r>
            <w:r w:rsidRPr="0007330E">
              <w:rPr>
                <w:rStyle w:val="af9"/>
              </w:rPr>
              <w:t>設定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9F484C5" w14:textId="070B5B5F" w:rsidR="00985B32" w:rsidRDefault="00985B32">
          <w:pPr>
            <w:pStyle w:val="13"/>
            <w:tabs>
              <w:tab w:val="left" w:pos="440"/>
              <w:tab w:val="right" w:leader="dot" w:pos="8303"/>
            </w:tabs>
            <w:rPr>
              <w:b w:val="0"/>
              <w:bCs w:val="0"/>
              <w:i/>
              <w:iCs/>
              <w:color w:val="auto"/>
              <w:kern w:val="2"/>
              <w:sz w:val="22"/>
              <w14:ligatures w14:val="standardContextual"/>
            </w:rPr>
          </w:pPr>
          <w:hyperlink w:anchor="_Toc178038529" w:history="1">
            <w:r w:rsidRPr="0007330E">
              <w:rPr>
                <w:rStyle w:val="af9"/>
                <w:lang w:val="en-GB"/>
              </w:rPr>
              <w:t>6.</w:t>
            </w:r>
            <w:r>
              <w:rPr>
                <w:b w:val="0"/>
                <w:bCs w:val="0"/>
                <w:i/>
                <w:iCs/>
                <w:color w:val="auto"/>
                <w:kern w:val="2"/>
                <w:sz w:val="22"/>
                <w14:ligatures w14:val="standardContextual"/>
              </w:rPr>
              <w:tab/>
            </w:r>
            <w:r w:rsidRPr="0007330E">
              <w:rPr>
                <w:rStyle w:val="af9"/>
              </w:rPr>
              <w:t>Datadog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4962C4B" w14:textId="1479AC34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30" w:history="1">
            <w:r w:rsidRPr="0007330E">
              <w:rPr>
                <w:rStyle w:val="af9"/>
              </w:rPr>
              <w:t>A.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 xml:space="preserve">Agent </w:t>
            </w:r>
            <w:r w:rsidRPr="0007330E">
              <w:rPr>
                <w:rStyle w:val="af9"/>
              </w:rPr>
              <w:t>操作コマンド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02E11F7" w14:textId="09018200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31" w:history="1">
            <w:r w:rsidRPr="0007330E">
              <w:rPr>
                <w:rStyle w:val="af9"/>
              </w:rPr>
              <w:t>B.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SNMP</w:t>
            </w:r>
            <w:r w:rsidRPr="0007330E">
              <w:rPr>
                <w:rStyle w:val="af9"/>
              </w:rPr>
              <w:t>モニタリング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273E69B" w14:textId="43FE172D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32" w:history="1">
            <w:r w:rsidRPr="0007330E">
              <w:rPr>
                <w:rStyle w:val="af9"/>
              </w:rPr>
              <w:t>C.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Ping Check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36292C9" w14:textId="3CDCAA17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33" w:history="1">
            <w:r w:rsidRPr="0007330E">
              <w:rPr>
                <w:rStyle w:val="af9"/>
              </w:rPr>
              <w:t>D.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デバイストポロジー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7A617FE" w14:textId="5B815FA1" w:rsidR="00985B32" w:rsidRDefault="00985B32">
          <w:pPr>
            <w:pStyle w:val="13"/>
            <w:tabs>
              <w:tab w:val="left" w:pos="440"/>
              <w:tab w:val="right" w:leader="dot" w:pos="8303"/>
            </w:tabs>
            <w:rPr>
              <w:b w:val="0"/>
              <w:bCs w:val="0"/>
              <w:i/>
              <w:iCs/>
              <w:color w:val="auto"/>
              <w:kern w:val="2"/>
              <w:sz w:val="22"/>
              <w14:ligatures w14:val="standardContextual"/>
            </w:rPr>
          </w:pPr>
          <w:hyperlink w:anchor="_Toc178038534" w:history="1">
            <w:r w:rsidRPr="0007330E">
              <w:rPr>
                <w:rStyle w:val="af9"/>
                <w:lang w:val="en-GB"/>
              </w:rPr>
              <w:t>7.</w:t>
            </w:r>
            <w:r>
              <w:rPr>
                <w:b w:val="0"/>
                <w:bCs w:val="0"/>
                <w:i/>
                <w:iCs/>
                <w:color w:val="auto"/>
                <w:kern w:val="2"/>
                <w:sz w:val="22"/>
                <w14:ligatures w14:val="standardContextual"/>
              </w:rPr>
              <w:tab/>
            </w:r>
            <w:r w:rsidRPr="0007330E">
              <w:rPr>
                <w:rStyle w:val="af9"/>
              </w:rPr>
              <w:t>Zabbix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9F31F21" w14:textId="60477449" w:rsidR="00985B32" w:rsidRDefault="00985B32">
          <w:pPr>
            <w:pStyle w:val="13"/>
            <w:tabs>
              <w:tab w:val="left" w:pos="440"/>
              <w:tab w:val="right" w:leader="dot" w:pos="8303"/>
            </w:tabs>
            <w:rPr>
              <w:b w:val="0"/>
              <w:bCs w:val="0"/>
              <w:i/>
              <w:iCs/>
              <w:color w:val="auto"/>
              <w:kern w:val="2"/>
              <w:sz w:val="22"/>
              <w14:ligatures w14:val="standardContextual"/>
            </w:rPr>
          </w:pPr>
          <w:hyperlink w:anchor="_Toc178038535" w:history="1">
            <w:r w:rsidRPr="0007330E">
              <w:rPr>
                <w:rStyle w:val="af9"/>
                <w:lang w:val="en-GB"/>
              </w:rPr>
              <w:t>8.</w:t>
            </w:r>
            <w:r>
              <w:rPr>
                <w:b w:val="0"/>
                <w:bCs w:val="0"/>
                <w:i/>
                <w:iCs/>
                <w:color w:val="auto"/>
                <w:kern w:val="2"/>
                <w:sz w:val="22"/>
                <w14:ligatures w14:val="standardContextual"/>
              </w:rPr>
              <w:tab/>
            </w:r>
            <w:r w:rsidRPr="0007330E">
              <w:rPr>
                <w:rStyle w:val="af9"/>
              </w:rPr>
              <w:t>New relic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EFDDCC6" w14:textId="3E092857" w:rsidR="00985B32" w:rsidRDefault="00985B32">
          <w:pPr>
            <w:pStyle w:val="13"/>
            <w:tabs>
              <w:tab w:val="left" w:pos="440"/>
              <w:tab w:val="right" w:leader="dot" w:pos="8303"/>
            </w:tabs>
            <w:rPr>
              <w:b w:val="0"/>
              <w:bCs w:val="0"/>
              <w:i/>
              <w:iCs/>
              <w:color w:val="auto"/>
              <w:kern w:val="2"/>
              <w:sz w:val="22"/>
              <w14:ligatures w14:val="standardContextual"/>
            </w:rPr>
          </w:pPr>
          <w:hyperlink w:anchor="_Toc178038536" w:history="1">
            <w:r w:rsidRPr="0007330E">
              <w:rPr>
                <w:rStyle w:val="af9"/>
                <w:lang w:val="en-GB"/>
              </w:rPr>
              <w:t>9.</w:t>
            </w:r>
            <w:r>
              <w:rPr>
                <w:b w:val="0"/>
                <w:bCs w:val="0"/>
                <w:i/>
                <w:iCs/>
                <w:color w:val="auto"/>
                <w:kern w:val="2"/>
                <w:sz w:val="22"/>
                <w14:ligatures w14:val="standardContextual"/>
              </w:rPr>
              <w:tab/>
            </w:r>
            <w:r w:rsidRPr="0007330E">
              <w:rPr>
                <w:rStyle w:val="af9"/>
              </w:rPr>
              <w:t>ログ監視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C0B8313" w14:textId="79C74C6C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37" w:history="1">
            <w:r w:rsidRPr="0007330E">
              <w:rPr>
                <w:rStyle w:val="af9"/>
              </w:rPr>
              <w:t>A.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rsyslog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0B0665D" w14:textId="51224892" w:rsidR="00985B32" w:rsidRDefault="00985B32">
          <w:pPr>
            <w:pStyle w:val="39"/>
            <w:tabs>
              <w:tab w:val="left" w:pos="880"/>
              <w:tab w:val="right" w:leader="dot" w:pos="8303"/>
            </w:tabs>
            <w:rPr>
              <w:color w:val="auto"/>
              <w:kern w:val="2"/>
              <w:sz w:val="22"/>
              <w:szCs w:val="24"/>
              <w14:ligatures w14:val="standardContextual"/>
            </w:rPr>
          </w:pPr>
          <w:hyperlink w:anchor="_Toc178038538" w:history="1">
            <w:r w:rsidRPr="0007330E">
              <w:rPr>
                <w:rStyle w:val="af9"/>
              </w:rPr>
              <w:t>i.</w:t>
            </w:r>
            <w:r>
              <w:rPr>
                <w:color w:val="auto"/>
                <w:kern w:val="2"/>
                <w:sz w:val="2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Install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A53DE5E" w14:textId="46FC00E5" w:rsidR="00985B32" w:rsidRDefault="00985B32">
          <w:pPr>
            <w:pStyle w:val="39"/>
            <w:tabs>
              <w:tab w:val="left" w:pos="880"/>
              <w:tab w:val="right" w:leader="dot" w:pos="8303"/>
            </w:tabs>
            <w:rPr>
              <w:color w:val="auto"/>
              <w:kern w:val="2"/>
              <w:sz w:val="22"/>
              <w:szCs w:val="24"/>
              <w14:ligatures w14:val="standardContextual"/>
            </w:rPr>
          </w:pPr>
          <w:hyperlink w:anchor="_Toc178038539" w:history="1">
            <w:r w:rsidRPr="0007330E">
              <w:rPr>
                <w:rStyle w:val="af9"/>
              </w:rPr>
              <w:t>ii.</w:t>
            </w:r>
            <w:r>
              <w:rPr>
                <w:color w:val="auto"/>
                <w:kern w:val="2"/>
                <w:sz w:val="2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IP</w:t>
            </w:r>
            <w:r w:rsidRPr="0007330E">
              <w:rPr>
                <w:rStyle w:val="af9"/>
              </w:rPr>
              <w:t>アドレスごとにログファイルを振り分ける設定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E869B29" w14:textId="108526E8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40" w:history="1">
            <w:r w:rsidRPr="0007330E">
              <w:rPr>
                <w:rStyle w:val="af9"/>
              </w:rPr>
              <w:t>B.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Graylog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CFB33A8" w14:textId="01B7C2E6" w:rsidR="00985B32" w:rsidRDefault="00985B32">
          <w:pPr>
            <w:pStyle w:val="39"/>
            <w:tabs>
              <w:tab w:val="left" w:pos="880"/>
              <w:tab w:val="right" w:leader="dot" w:pos="8303"/>
            </w:tabs>
            <w:rPr>
              <w:color w:val="auto"/>
              <w:kern w:val="2"/>
              <w:sz w:val="22"/>
              <w:szCs w:val="24"/>
              <w14:ligatures w14:val="standardContextual"/>
            </w:rPr>
          </w:pPr>
          <w:hyperlink w:anchor="_Toc178038541" w:history="1">
            <w:r w:rsidRPr="0007330E">
              <w:rPr>
                <w:rStyle w:val="af9"/>
              </w:rPr>
              <w:t>i.</w:t>
            </w:r>
            <w:r>
              <w:rPr>
                <w:color w:val="auto"/>
                <w:kern w:val="2"/>
                <w:sz w:val="2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Install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BF9A3F9" w14:textId="6CCFDBA0" w:rsidR="00985B32" w:rsidRDefault="00985B32">
          <w:pPr>
            <w:pStyle w:val="39"/>
            <w:tabs>
              <w:tab w:val="left" w:pos="880"/>
              <w:tab w:val="right" w:leader="dot" w:pos="8303"/>
            </w:tabs>
            <w:rPr>
              <w:color w:val="auto"/>
              <w:kern w:val="2"/>
              <w:sz w:val="22"/>
              <w:szCs w:val="24"/>
              <w14:ligatures w14:val="standardContextual"/>
            </w:rPr>
          </w:pPr>
          <w:hyperlink w:anchor="_Toc178038542" w:history="1">
            <w:r w:rsidRPr="0007330E">
              <w:rPr>
                <w:rStyle w:val="af9"/>
              </w:rPr>
              <w:t>ii.</w:t>
            </w:r>
            <w:r>
              <w:rPr>
                <w:color w:val="auto"/>
                <w:kern w:val="2"/>
                <w:sz w:val="2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Syslog</w:t>
            </w:r>
            <w:r w:rsidRPr="0007330E">
              <w:rPr>
                <w:rStyle w:val="af9"/>
              </w:rPr>
              <w:t>取り込み設定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3146F88" w14:textId="5600CF74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43" w:history="1">
            <w:r w:rsidRPr="0007330E">
              <w:rPr>
                <w:rStyle w:val="af9"/>
              </w:rPr>
              <w:t>C.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rsyslog -&gt; Graylog</w:t>
            </w:r>
            <w:r w:rsidRPr="0007330E">
              <w:rPr>
                <w:rStyle w:val="af9"/>
              </w:rPr>
              <w:t>へのログ転送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20799B7" w14:textId="0AC7E443" w:rsidR="00985B32" w:rsidRDefault="00985B32">
          <w:pPr>
            <w:pStyle w:val="39"/>
            <w:tabs>
              <w:tab w:val="left" w:pos="880"/>
              <w:tab w:val="right" w:leader="dot" w:pos="8303"/>
            </w:tabs>
            <w:rPr>
              <w:color w:val="auto"/>
              <w:kern w:val="2"/>
              <w:sz w:val="22"/>
              <w:szCs w:val="24"/>
              <w14:ligatures w14:val="standardContextual"/>
            </w:rPr>
          </w:pPr>
          <w:hyperlink w:anchor="_Toc178038544" w:history="1">
            <w:r w:rsidRPr="0007330E">
              <w:rPr>
                <w:rStyle w:val="af9"/>
              </w:rPr>
              <w:t>i.</w:t>
            </w:r>
            <w:r>
              <w:rPr>
                <w:color w:val="auto"/>
                <w:kern w:val="2"/>
                <w:sz w:val="2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rsyslog</w:t>
            </w:r>
            <w:r w:rsidRPr="0007330E">
              <w:rPr>
                <w:rStyle w:val="af9"/>
              </w:rPr>
              <w:t>の設定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8A0A4C5" w14:textId="46CE483F" w:rsidR="00985B32" w:rsidRDefault="00985B32">
          <w:pPr>
            <w:pStyle w:val="13"/>
            <w:tabs>
              <w:tab w:val="left" w:pos="660"/>
              <w:tab w:val="right" w:leader="dot" w:pos="8303"/>
            </w:tabs>
            <w:rPr>
              <w:b w:val="0"/>
              <w:bCs w:val="0"/>
              <w:i/>
              <w:iCs/>
              <w:color w:val="auto"/>
              <w:kern w:val="2"/>
              <w:sz w:val="22"/>
              <w14:ligatures w14:val="standardContextual"/>
            </w:rPr>
          </w:pPr>
          <w:hyperlink w:anchor="_Toc178038545" w:history="1">
            <w:r w:rsidRPr="0007330E">
              <w:rPr>
                <w:rStyle w:val="af9"/>
                <w:lang w:val="en-GB"/>
              </w:rPr>
              <w:t>10.</w:t>
            </w:r>
            <w:r>
              <w:rPr>
                <w:b w:val="0"/>
                <w:bCs w:val="0"/>
                <w:i/>
                <w:iCs/>
                <w:color w:val="auto"/>
                <w:kern w:val="2"/>
                <w:sz w:val="22"/>
                <w14:ligatures w14:val="standardContextual"/>
              </w:rPr>
              <w:tab/>
            </w:r>
            <w:r w:rsidRPr="0007330E">
              <w:rPr>
                <w:rStyle w:val="af9"/>
              </w:rPr>
              <w:t>Tips!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5DE089D" w14:textId="1B744B5A" w:rsidR="00985B32" w:rsidRDefault="00985B32">
          <w:pPr>
            <w:pStyle w:val="2f0"/>
            <w:tabs>
              <w:tab w:val="left" w:pos="880"/>
              <w:tab w:val="right" w:leader="dot" w:pos="8303"/>
            </w:tabs>
            <w:rPr>
              <w:b/>
              <w:bCs/>
              <w:color w:val="auto"/>
              <w:kern w:val="2"/>
              <w:szCs w:val="24"/>
              <w14:ligatures w14:val="standardContextual"/>
            </w:rPr>
          </w:pPr>
          <w:hyperlink w:anchor="_Toc178038546" w:history="1">
            <w:r w:rsidRPr="0007330E">
              <w:rPr>
                <w:rStyle w:val="af9"/>
              </w:rPr>
              <w:t>A.</w:t>
            </w:r>
            <w:r>
              <w:rPr>
                <w:b/>
                <w:bCs/>
                <w:color w:val="auto"/>
                <w:kern w:val="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Docker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1FD40C7" w14:textId="1F57B794" w:rsidR="00985B32" w:rsidRDefault="00985B32">
          <w:pPr>
            <w:pStyle w:val="39"/>
            <w:tabs>
              <w:tab w:val="left" w:pos="880"/>
              <w:tab w:val="right" w:leader="dot" w:pos="8303"/>
            </w:tabs>
            <w:rPr>
              <w:color w:val="auto"/>
              <w:kern w:val="2"/>
              <w:sz w:val="22"/>
              <w:szCs w:val="24"/>
              <w14:ligatures w14:val="standardContextual"/>
            </w:rPr>
          </w:pPr>
          <w:hyperlink w:anchor="_Toc178038547" w:history="1">
            <w:r w:rsidRPr="0007330E">
              <w:rPr>
                <w:rStyle w:val="af9"/>
              </w:rPr>
              <w:t>i.</w:t>
            </w:r>
            <w:r>
              <w:rPr>
                <w:color w:val="auto"/>
                <w:kern w:val="2"/>
                <w:sz w:val="2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Docker-compose</w:t>
            </w:r>
            <w:r w:rsidRPr="0007330E">
              <w:rPr>
                <w:rStyle w:val="af9"/>
              </w:rPr>
              <w:t>とかやりすぎて、ゴミを一掃したいとき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BAB1904" w14:textId="0ACC4437" w:rsidR="00985B32" w:rsidRDefault="00985B32">
          <w:pPr>
            <w:pStyle w:val="39"/>
            <w:tabs>
              <w:tab w:val="left" w:pos="880"/>
              <w:tab w:val="right" w:leader="dot" w:pos="8303"/>
            </w:tabs>
            <w:rPr>
              <w:color w:val="auto"/>
              <w:kern w:val="2"/>
              <w:sz w:val="22"/>
              <w:szCs w:val="24"/>
              <w14:ligatures w14:val="standardContextual"/>
            </w:rPr>
          </w:pPr>
          <w:hyperlink w:anchor="_Toc178038548" w:history="1">
            <w:r w:rsidRPr="0007330E">
              <w:rPr>
                <w:rStyle w:val="af9"/>
              </w:rPr>
              <w:t>ii.</w:t>
            </w:r>
            <w:r>
              <w:rPr>
                <w:color w:val="auto"/>
                <w:kern w:val="2"/>
                <w:sz w:val="22"/>
                <w:szCs w:val="24"/>
                <w14:ligatures w14:val="standardContextual"/>
              </w:rPr>
              <w:tab/>
            </w:r>
            <w:r w:rsidRPr="0007330E">
              <w:rPr>
                <w:rStyle w:val="af9"/>
              </w:rPr>
              <w:t>読み書き権限問題。サービスを</w:t>
            </w:r>
            <w:r w:rsidRPr="0007330E">
              <w:rPr>
                <w:rStyle w:val="af9"/>
              </w:rPr>
              <w:t>Root</w:t>
            </w:r>
            <w:r w:rsidRPr="0007330E">
              <w:rPr>
                <w:rStyle w:val="af9"/>
              </w:rPr>
              <w:t>権限で起動したいとき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_Toc178038548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D738514" w14:textId="5961AE96" w:rsidR="00985B32" w:rsidRDefault="00985B32">
          <w:r>
            <w:rPr>
              <w:b/>
              <w:bCs/>
            </w:rPr>
            <w:fldChar w:fldCharType="end"/>
          </w:r>
        </w:p>
      </w:sdtContent>
    </w:sdt>
    <w:p w14:paraId="08440AAB" w14:textId="77777777" w:rsidR="002E6C4C" w:rsidRDefault="002E6C4C" w:rsidP="002E6C4C"/>
    <w:p w14:paraId="738A10AB" w14:textId="77777777" w:rsidR="005B031D" w:rsidRPr="005B031D" w:rsidRDefault="005B031D" w:rsidP="005F528C"/>
    <w:p w14:paraId="1B4EBEF7" w14:textId="492623D3" w:rsidR="00B63676" w:rsidRPr="00E32B5E" w:rsidRDefault="00B63676" w:rsidP="00042A91">
      <w:pPr>
        <w:pStyle w:val="1"/>
        <w:spacing w:before="0" w:after="0"/>
        <w:rPr>
          <w:lang w:val="en-GB"/>
        </w:rPr>
      </w:pPr>
      <w:bookmarkStart w:id="0" w:name="_Toc178038509"/>
      <w:r>
        <w:t>Proxmox</w:t>
      </w:r>
      <w:bookmarkEnd w:id="0"/>
    </w:p>
    <w:p w14:paraId="1BE1BED3" w14:textId="0068FEA3" w:rsidR="00BF4118" w:rsidRDefault="00BF4118" w:rsidP="00885CBB">
      <w:pPr>
        <w:pStyle w:val="21"/>
      </w:pPr>
      <w:bookmarkStart w:id="1" w:name="_Toc178038510"/>
      <w:r w:rsidRPr="008F590F">
        <w:rPr>
          <w:rFonts w:hint="eastAsia"/>
        </w:rPr>
        <w:t>ゲスト</w:t>
      </w:r>
      <w:r w:rsidR="00C455BD" w:rsidRPr="008F590F">
        <w:t>OS</w:t>
      </w:r>
      <w:r w:rsidRPr="008F590F">
        <w:rPr>
          <w:rFonts w:hint="eastAsia"/>
        </w:rPr>
        <w:t>に仮想化を公開する必要がある場合</w:t>
      </w:r>
      <w:bookmarkEnd w:id="1"/>
    </w:p>
    <w:p w14:paraId="629B0683" w14:textId="0CB4E228" w:rsidR="00A87F64" w:rsidRDefault="00714850" w:rsidP="00A71BB2">
      <w:pPr>
        <w:pStyle w:val="a2"/>
      </w:pPr>
      <w:r>
        <w:rPr>
          <w:rFonts w:hint="eastAsia"/>
        </w:rPr>
        <w:t>仮想マシン作成時に</w:t>
      </w:r>
      <w:r w:rsidR="00A87F64">
        <w:rPr>
          <w:rFonts w:hint="eastAsia"/>
        </w:rPr>
        <w:t>以下の設定を実施</w:t>
      </w:r>
    </w:p>
    <w:p w14:paraId="03B0F72B" w14:textId="78594B6E" w:rsidR="00A87F64" w:rsidRDefault="00A87F64" w:rsidP="00885CBB">
      <w:pPr>
        <w:pStyle w:val="afc"/>
      </w:pPr>
      <w:r>
        <w:t>BIOS</w:t>
      </w:r>
      <w:r>
        <w:rPr>
          <w:rFonts w:hint="eastAsia"/>
        </w:rPr>
        <w:t>：</w:t>
      </w:r>
      <w:r>
        <w:t>OVMF(UEFI)</w:t>
      </w:r>
    </w:p>
    <w:p w14:paraId="36B18607" w14:textId="4FFD74F8" w:rsidR="00B63676" w:rsidRDefault="00A87F64" w:rsidP="00885CBB">
      <w:pPr>
        <w:pStyle w:val="afc"/>
      </w:pPr>
      <w:r>
        <w:rPr>
          <w:rFonts w:hint="eastAsia"/>
        </w:rPr>
        <w:t>プロセッサ：</w:t>
      </w:r>
      <w:r>
        <w:t>host</w:t>
      </w:r>
    </w:p>
    <w:p w14:paraId="14CD56AF" w14:textId="77777777" w:rsidR="00E32B5E" w:rsidRDefault="00E32B5E" w:rsidP="005F528C"/>
    <w:p w14:paraId="62FB54BE" w14:textId="55FDB16A" w:rsidR="004E1E96" w:rsidRDefault="006819A7" w:rsidP="00042A91">
      <w:pPr>
        <w:pStyle w:val="1"/>
        <w:spacing w:before="0" w:after="0"/>
      </w:pPr>
      <w:bookmarkStart w:id="2" w:name="_Toc178038511"/>
      <w:r>
        <w:t>ubuntu</w:t>
      </w:r>
      <w:bookmarkEnd w:id="2"/>
    </w:p>
    <w:p w14:paraId="67A93AC5" w14:textId="243F6469" w:rsidR="005718F4" w:rsidRPr="008F590F" w:rsidRDefault="005718F4" w:rsidP="00885CBB">
      <w:pPr>
        <w:pStyle w:val="21"/>
      </w:pPr>
      <w:bookmarkStart w:id="3" w:name="_Toc178038512"/>
      <w:r w:rsidRPr="008F590F">
        <w:t xml:space="preserve">Ubuntu </w:t>
      </w:r>
      <w:r w:rsidRPr="008F590F">
        <w:rPr>
          <w:rFonts w:hint="eastAsia"/>
        </w:rPr>
        <w:t>インストールディスク作成</w:t>
      </w:r>
      <w:r w:rsidRPr="008F590F">
        <w:t xml:space="preserve"> </w:t>
      </w:r>
      <w:r w:rsidR="000352ED" w:rsidRPr="008F590F">
        <w:t>on Mac</w:t>
      </w:r>
      <w:bookmarkEnd w:id="3"/>
    </w:p>
    <w:p w14:paraId="6234878C" w14:textId="45636B31" w:rsidR="00FB1196" w:rsidRDefault="00FB1196" w:rsidP="00885CBB">
      <w:pPr>
        <w:pStyle w:val="afc"/>
      </w:pPr>
      <w:r>
        <w:t>CUI</w:t>
      </w:r>
      <w:r>
        <w:rPr>
          <w:rFonts w:hint="eastAsia"/>
        </w:rPr>
        <w:t>で行う</w:t>
      </w:r>
    </w:p>
    <w:p w14:paraId="3F5895FB" w14:textId="51ADA8D4" w:rsidR="007B7319" w:rsidRPr="007D3E25" w:rsidRDefault="007263E1" w:rsidP="00885CBB">
      <w:pPr>
        <w:pStyle w:val="afc"/>
        <w:rPr>
          <w:rStyle w:val="af9"/>
          <w:color w:val="707070" w:themeColor="accent1"/>
          <w:u w:val="none"/>
        </w:rPr>
      </w:pPr>
      <w:hyperlink r:id="rId8" w:history="1">
        <w:r w:rsidRPr="007263E1">
          <w:rPr>
            <w:rStyle w:val="af9"/>
            <w:rFonts w:hint="eastAsia"/>
          </w:rPr>
          <w:t>Mac</w:t>
        </w:r>
        <w:r w:rsidRPr="007263E1">
          <w:rPr>
            <w:rStyle w:val="af9"/>
            <w:rFonts w:hint="eastAsia"/>
          </w:rPr>
          <w:t>で</w:t>
        </w:r>
        <w:r w:rsidRPr="007263E1">
          <w:rPr>
            <w:rStyle w:val="af9"/>
            <w:rFonts w:hint="eastAsia"/>
          </w:rPr>
          <w:t>Ubuntu Server Image</w:t>
        </w:r>
        <w:r w:rsidRPr="007263E1">
          <w:rPr>
            <w:rStyle w:val="af9"/>
            <w:rFonts w:hint="eastAsia"/>
          </w:rPr>
          <w:t>をダウンロードして</w:t>
        </w:r>
        <w:r w:rsidRPr="007263E1">
          <w:rPr>
            <w:rStyle w:val="af9"/>
            <w:rFonts w:hint="eastAsia"/>
          </w:rPr>
          <w:t>USB</w:t>
        </w:r>
        <w:r w:rsidRPr="007263E1">
          <w:rPr>
            <w:rStyle w:val="af9"/>
            <w:rFonts w:hint="eastAsia"/>
          </w:rPr>
          <w:t>に設定する方法</w:t>
        </w:r>
      </w:hyperlink>
    </w:p>
    <w:p w14:paraId="447E99AC" w14:textId="77777777" w:rsidR="007B7319" w:rsidRPr="00DD7269" w:rsidRDefault="007B7319" w:rsidP="007B7319">
      <w:pPr>
        <w:pStyle w:val="head"/>
      </w:pPr>
      <w:r>
        <w:rPr>
          <w:rFonts w:hint="eastAsia"/>
        </w:rPr>
        <w:t>参考</w:t>
      </w:r>
    </w:p>
    <w:p w14:paraId="47DA2D02" w14:textId="4087BD22" w:rsidR="007B7319" w:rsidRPr="007D3E25" w:rsidRDefault="007D3E25" w:rsidP="00042A91">
      <w:pPr>
        <w:pStyle w:val="Body"/>
        <w:rPr>
          <w:color w:val="707070" w:themeColor="accent1"/>
          <w:u w:val="none"/>
        </w:rPr>
      </w:pPr>
      <w:hyperlink r:id="rId9" w:history="1">
        <w:r w:rsidRPr="007263E1">
          <w:rPr>
            <w:rStyle w:val="af9"/>
            <w:rFonts w:hint="eastAsia"/>
          </w:rPr>
          <w:t>Mac</w:t>
        </w:r>
        <w:r w:rsidRPr="007263E1">
          <w:rPr>
            <w:rStyle w:val="af9"/>
            <w:rFonts w:hint="eastAsia"/>
          </w:rPr>
          <w:t>で</w:t>
        </w:r>
        <w:r w:rsidRPr="007263E1">
          <w:rPr>
            <w:rStyle w:val="af9"/>
            <w:rFonts w:hint="eastAsia"/>
          </w:rPr>
          <w:t>Ubuntu Server Image</w:t>
        </w:r>
        <w:r w:rsidRPr="007263E1">
          <w:rPr>
            <w:rStyle w:val="af9"/>
            <w:rFonts w:hint="eastAsia"/>
          </w:rPr>
          <w:t>をダウンロードして</w:t>
        </w:r>
        <w:r w:rsidRPr="007263E1">
          <w:rPr>
            <w:rStyle w:val="af9"/>
            <w:rFonts w:hint="eastAsia"/>
          </w:rPr>
          <w:t>USB</w:t>
        </w:r>
        <w:r w:rsidRPr="007263E1">
          <w:rPr>
            <w:rStyle w:val="af9"/>
            <w:rFonts w:hint="eastAsia"/>
          </w:rPr>
          <w:t>に設定する方法</w:t>
        </w:r>
      </w:hyperlink>
    </w:p>
    <w:p w14:paraId="168A449C" w14:textId="77777777" w:rsidR="00245432" w:rsidRPr="00935853" w:rsidRDefault="00245432" w:rsidP="005F528C"/>
    <w:p w14:paraId="5EEEDCEE" w14:textId="0E68DB14" w:rsidR="004E1E96" w:rsidRPr="008F590F" w:rsidRDefault="006819A7" w:rsidP="00885CBB">
      <w:pPr>
        <w:pStyle w:val="21"/>
      </w:pPr>
      <w:bookmarkStart w:id="4" w:name="_Toc178038513"/>
      <w:r w:rsidRPr="008F590F">
        <w:t>Ubuntu 2404 server install</w:t>
      </w:r>
      <w:bookmarkEnd w:id="4"/>
    </w:p>
    <w:p w14:paraId="51E3B9CE" w14:textId="6EDBDF4D" w:rsidR="006819A7" w:rsidRPr="007D3ACD" w:rsidRDefault="006819A7" w:rsidP="00A71BB2">
      <w:pPr>
        <w:pStyle w:val="a2"/>
        <w:numPr>
          <w:ilvl w:val="0"/>
          <w:numId w:val="6"/>
        </w:numPr>
      </w:pPr>
      <w:r w:rsidRPr="007D3ACD">
        <w:rPr>
          <w:rFonts w:hint="eastAsia"/>
        </w:rPr>
        <w:t>論理ボリュームの選択</w:t>
      </w:r>
      <w:r w:rsidRPr="007D3ACD">
        <w:t xml:space="preserve"> &lt;- LVM</w:t>
      </w:r>
      <w:r w:rsidRPr="007D3ACD">
        <w:rPr>
          <w:rFonts w:hint="eastAsia"/>
        </w:rPr>
        <w:t>を無効化</w:t>
      </w:r>
    </w:p>
    <w:p w14:paraId="777F5288" w14:textId="7BAEFBEC" w:rsidR="006654B5" w:rsidRDefault="007D3ACD" w:rsidP="00A71BB2">
      <w:pPr>
        <w:pStyle w:val="a2"/>
      </w:pPr>
      <w:r>
        <w:t>U</w:t>
      </w:r>
      <w:r w:rsidR="006C1DC4">
        <w:t>FW</w:t>
      </w:r>
      <w:r>
        <w:rPr>
          <w:rFonts w:hint="eastAsia"/>
        </w:rPr>
        <w:t>をインストール</w:t>
      </w:r>
    </w:p>
    <w:p w14:paraId="6ED16143" w14:textId="1CB61152" w:rsidR="00573AA5" w:rsidRDefault="006C1DC4" w:rsidP="00A71BB2">
      <w:pPr>
        <w:pStyle w:val="a2"/>
      </w:pPr>
      <w:r>
        <w:lastRenderedPageBreak/>
        <w:t>Remote Desktop</w:t>
      </w:r>
      <w:r w:rsidR="00573AA5">
        <w:rPr>
          <w:rFonts w:hint="eastAsia"/>
        </w:rPr>
        <w:t>設定</w:t>
      </w:r>
    </w:p>
    <w:p w14:paraId="2897459B" w14:textId="77777777" w:rsidR="00802466" w:rsidRPr="00DD7269" w:rsidRDefault="00802466" w:rsidP="00802466">
      <w:pPr>
        <w:pStyle w:val="head"/>
      </w:pPr>
      <w:r>
        <w:rPr>
          <w:rFonts w:hint="eastAsia"/>
        </w:rPr>
        <w:t>参考</w:t>
      </w:r>
    </w:p>
    <w:p w14:paraId="78310E88" w14:textId="1082D2E1" w:rsidR="00D57F69" w:rsidRDefault="00802466" w:rsidP="00042A91">
      <w:pPr>
        <w:pStyle w:val="Body"/>
        <w:rPr>
          <w:color w:val="707070" w:themeColor="accent1"/>
          <w:u w:val="none"/>
        </w:rPr>
      </w:pPr>
      <w:hyperlink r:id="rId10" w:history="1">
        <w:r w:rsidRPr="00802466">
          <w:rPr>
            <w:rStyle w:val="af9"/>
            <w:rFonts w:hint="eastAsia"/>
          </w:rPr>
          <w:t xml:space="preserve">Ubuntu </w:t>
        </w:r>
        <w:r w:rsidRPr="00802466">
          <w:rPr>
            <w:rStyle w:val="af9"/>
            <w:rFonts w:hint="eastAsia"/>
          </w:rPr>
          <w:t>で</w:t>
        </w:r>
        <w:r w:rsidRPr="00802466">
          <w:rPr>
            <w:rStyle w:val="af9"/>
            <w:rFonts w:hint="eastAsia"/>
          </w:rPr>
          <w:t xml:space="preserve"> Gufw </w:t>
        </w:r>
        <w:r w:rsidRPr="00802466">
          <w:rPr>
            <w:rStyle w:val="af9"/>
            <w:rFonts w:hint="eastAsia"/>
          </w:rPr>
          <w:t>を用いてファイアウオール</w:t>
        </w:r>
      </w:hyperlink>
    </w:p>
    <w:p w14:paraId="1949E882" w14:textId="77777777" w:rsidR="00802466" w:rsidRPr="00802466" w:rsidRDefault="00802466" w:rsidP="00802466"/>
    <w:p w14:paraId="1F1155B4" w14:textId="4BFC3773" w:rsidR="006819A7" w:rsidRPr="008F590F" w:rsidRDefault="006819A7" w:rsidP="00885CBB">
      <w:pPr>
        <w:pStyle w:val="21"/>
      </w:pPr>
      <w:bookmarkStart w:id="5" w:name="_Toc178038514"/>
      <w:r w:rsidRPr="008F590F">
        <w:t>Cockpit install</w:t>
      </w:r>
      <w:bookmarkEnd w:id="5"/>
    </w:p>
    <w:p w14:paraId="618559B5" w14:textId="77777777" w:rsidR="00C67959" w:rsidRPr="00C67959" w:rsidRDefault="00C67959" w:rsidP="00A71BB2">
      <w:pPr>
        <w:pStyle w:val="a2"/>
        <w:numPr>
          <w:ilvl w:val="0"/>
          <w:numId w:val="3"/>
        </w:numPr>
      </w:pPr>
      <w:r w:rsidRPr="00C67959">
        <w:t>KVM</w:t>
      </w:r>
      <w:r w:rsidRPr="00C67959">
        <w:t>のインストール</w:t>
      </w:r>
    </w:p>
    <w:p w14:paraId="62D48B27" w14:textId="77777777" w:rsidR="00BE1245" w:rsidRDefault="00BE1245" w:rsidP="00A71BB2">
      <w:pPr>
        <w:pStyle w:val="a2"/>
        <w:numPr>
          <w:ilvl w:val="0"/>
          <w:numId w:val="3"/>
        </w:numPr>
      </w:pPr>
      <w:r w:rsidRPr="00BE1245">
        <w:rPr>
          <w:rFonts w:hint="eastAsia"/>
        </w:rPr>
        <w:t>Cockpit</w:t>
      </w:r>
      <w:r w:rsidRPr="00BE1245">
        <w:rPr>
          <w:rFonts w:hint="eastAsia"/>
        </w:rPr>
        <w:t>のインストール</w:t>
      </w:r>
    </w:p>
    <w:p w14:paraId="7DDB1661" w14:textId="1C50CCFB" w:rsidR="007D3ACD" w:rsidRPr="007D3ACD" w:rsidRDefault="007D3ACD" w:rsidP="00A71BB2">
      <w:pPr>
        <w:pStyle w:val="a2"/>
        <w:numPr>
          <w:ilvl w:val="0"/>
          <w:numId w:val="3"/>
        </w:numPr>
      </w:pPr>
      <w:r w:rsidRPr="007D3ACD">
        <w:rPr>
          <w:rFonts w:hint="eastAsia"/>
        </w:rPr>
        <w:t>F</w:t>
      </w:r>
      <w:r w:rsidRPr="007D3ACD">
        <w:t>irewall</w:t>
      </w:r>
      <w:r w:rsidRPr="007D3ACD">
        <w:rPr>
          <w:rFonts w:hint="eastAsia"/>
        </w:rPr>
        <w:t>設定（</w:t>
      </w:r>
      <w:r w:rsidRPr="007D3ACD">
        <w:t xml:space="preserve">0.0.0.0 </w:t>
      </w:r>
      <w:r w:rsidRPr="007D3ACD">
        <w:rPr>
          <w:rFonts w:hint="eastAsia"/>
        </w:rPr>
        <w:t>を変更して、アクセス元</w:t>
      </w:r>
      <w:r w:rsidRPr="007D3ACD">
        <w:t>IP</w:t>
      </w:r>
      <w:r w:rsidRPr="007D3ACD">
        <w:rPr>
          <w:rFonts w:hint="eastAsia"/>
        </w:rPr>
        <w:t>を制限する）</w:t>
      </w:r>
    </w:p>
    <w:p w14:paraId="40E9FA59" w14:textId="4D73E32D" w:rsidR="0093469F" w:rsidRPr="0051385B" w:rsidRDefault="0051385B" w:rsidP="00885CBB">
      <w:pPr>
        <w:pStyle w:val="afc"/>
      </w:pPr>
      <w:r w:rsidRPr="0051385B">
        <w:t>sudo ufw allow from 0.0.0.0/0 to any port 9090 proto tcp</w:t>
      </w:r>
    </w:p>
    <w:p w14:paraId="5D10AE57" w14:textId="0429568C" w:rsidR="007D3ACD" w:rsidRPr="007D3ACD" w:rsidRDefault="007D3ACD" w:rsidP="00A71BB2">
      <w:pPr>
        <w:pStyle w:val="a2"/>
      </w:pPr>
      <w:r w:rsidRPr="007D3ACD">
        <w:rPr>
          <w:rFonts w:hint="eastAsia"/>
        </w:rPr>
        <w:t>Cockpit</w:t>
      </w:r>
      <w:r w:rsidRPr="007D3ACD">
        <w:rPr>
          <w:rFonts w:hint="eastAsia"/>
        </w:rPr>
        <w:t>へのアクセス</w:t>
      </w:r>
    </w:p>
    <w:p w14:paraId="7F4F994C" w14:textId="77777777" w:rsidR="00BA462D" w:rsidRPr="00BA462D" w:rsidRDefault="00BA462D" w:rsidP="00A71BB2">
      <w:pPr>
        <w:pStyle w:val="a2"/>
      </w:pPr>
      <w:r w:rsidRPr="00BA462D">
        <w:t>仮想ブリッジの作成</w:t>
      </w:r>
    </w:p>
    <w:p w14:paraId="54499A5A" w14:textId="77777777" w:rsidR="006F3F86" w:rsidRPr="00DD7269" w:rsidRDefault="006F3F86" w:rsidP="006F3F86">
      <w:pPr>
        <w:pStyle w:val="head"/>
      </w:pPr>
      <w:r>
        <w:rPr>
          <w:rFonts w:hint="eastAsia"/>
        </w:rPr>
        <w:t>参考</w:t>
      </w:r>
    </w:p>
    <w:p w14:paraId="6563BB74" w14:textId="0C210A1F" w:rsidR="00E23469" w:rsidRPr="006F3F86" w:rsidRDefault="006F3F86" w:rsidP="00042A91">
      <w:pPr>
        <w:pStyle w:val="Body"/>
      </w:pPr>
      <w:hyperlink r:id="rId11" w:history="1">
        <w:r w:rsidRPr="006F3F86">
          <w:rPr>
            <w:rStyle w:val="af9"/>
          </w:rPr>
          <w:t>Ubuntu 24.4</w:t>
        </w:r>
        <w:r w:rsidRPr="006F3F86">
          <w:rPr>
            <w:rStyle w:val="af9"/>
          </w:rPr>
          <w:t>で自宅サーバ（</w:t>
        </w:r>
        <w:r w:rsidRPr="006F3F86">
          <w:rPr>
            <w:rStyle w:val="af9"/>
          </w:rPr>
          <w:t>KVM</w:t>
        </w:r>
        <w:r w:rsidRPr="006F3F86">
          <w:rPr>
            <w:rStyle w:val="af9"/>
          </w:rPr>
          <w:t>と</w:t>
        </w:r>
        <w:r w:rsidRPr="006F3F86">
          <w:rPr>
            <w:rStyle w:val="af9"/>
          </w:rPr>
          <w:t>Cockpit</w:t>
        </w:r>
        <w:r w:rsidRPr="006F3F86">
          <w:rPr>
            <w:rStyle w:val="af9"/>
          </w:rPr>
          <w:t>で仮想サーバ編）</w:t>
        </w:r>
        <w:r w:rsidRPr="006F3F86">
          <w:rPr>
            <w:rStyle w:val="af9"/>
          </w:rPr>
          <w:t>[2/6]</w:t>
        </w:r>
      </w:hyperlink>
    </w:p>
    <w:p w14:paraId="0C6BCD7F" w14:textId="1D955925" w:rsidR="00845F90" w:rsidRPr="008F590F" w:rsidRDefault="00845F90" w:rsidP="00885CBB">
      <w:pPr>
        <w:pStyle w:val="21"/>
      </w:pPr>
      <w:bookmarkStart w:id="6" w:name="_Toc178038515"/>
      <w:r>
        <w:t>Docker</w:t>
      </w:r>
      <w:r w:rsidRPr="008F590F">
        <w:t xml:space="preserve"> install</w:t>
      </w:r>
      <w:bookmarkEnd w:id="6"/>
    </w:p>
    <w:p w14:paraId="11760D56" w14:textId="7A0D0978" w:rsidR="006D762F" w:rsidRDefault="006D762F" w:rsidP="00885CBB">
      <w:pPr>
        <w:pStyle w:val="afc"/>
      </w:pPr>
      <w:r>
        <w:rPr>
          <w:rFonts w:hint="eastAsia"/>
        </w:rPr>
        <w:t>手順通りにコマンドを打つだけ</w:t>
      </w:r>
    </w:p>
    <w:p w14:paraId="4E6BC9C0" w14:textId="4DCC7035" w:rsidR="006D762F" w:rsidRDefault="006D762F" w:rsidP="006D762F">
      <w:pPr>
        <w:pStyle w:val="head"/>
      </w:pPr>
      <w:r>
        <w:rPr>
          <w:rFonts w:hint="eastAsia"/>
        </w:rPr>
        <w:t>参考</w:t>
      </w:r>
    </w:p>
    <w:p w14:paraId="36E6626F" w14:textId="1CA960F6" w:rsidR="00AB62E0" w:rsidRPr="006D762F" w:rsidRDefault="00AB62E0" w:rsidP="00042A91">
      <w:pPr>
        <w:pStyle w:val="Body"/>
      </w:pPr>
      <w:hyperlink r:id="rId12" w:history="1">
        <w:r w:rsidRPr="00AB62E0">
          <w:rPr>
            <w:rStyle w:val="af9"/>
            <w:rFonts w:hint="eastAsia"/>
          </w:rPr>
          <w:t>Ubuntu 22.04</w:t>
        </w:r>
        <w:r w:rsidRPr="00AB62E0">
          <w:rPr>
            <w:rStyle w:val="af9"/>
            <w:rFonts w:hint="eastAsia"/>
          </w:rPr>
          <w:t>で</w:t>
        </w:r>
        <w:r w:rsidRPr="00AB62E0">
          <w:rPr>
            <w:rStyle w:val="af9"/>
            <w:rFonts w:hint="eastAsia"/>
          </w:rPr>
          <w:t>Docker</w:t>
        </w:r>
        <w:r w:rsidRPr="00AB62E0">
          <w:rPr>
            <w:rStyle w:val="af9"/>
            <w:rFonts w:hint="eastAsia"/>
          </w:rPr>
          <w:t>、</w:t>
        </w:r>
        <w:r w:rsidRPr="00AB62E0">
          <w:rPr>
            <w:rStyle w:val="af9"/>
            <w:rFonts w:hint="eastAsia"/>
          </w:rPr>
          <w:t>DockerCompose</w:t>
        </w:r>
        <w:r w:rsidRPr="00AB62E0">
          <w:rPr>
            <w:rStyle w:val="af9"/>
            <w:rFonts w:hint="eastAsia"/>
          </w:rPr>
          <w:t>をインストールする</w:t>
        </w:r>
      </w:hyperlink>
    </w:p>
    <w:p w14:paraId="7823B1E0" w14:textId="77777777" w:rsidR="00845F90" w:rsidRPr="003A60B7" w:rsidRDefault="00845F90" w:rsidP="006F3F86"/>
    <w:p w14:paraId="68D35CB9" w14:textId="0BBE3D03" w:rsidR="00F80C31" w:rsidRPr="00F80C31" w:rsidRDefault="00F80C31" w:rsidP="00042A91">
      <w:pPr>
        <w:pStyle w:val="1"/>
        <w:spacing w:before="0" w:after="0"/>
        <w:rPr>
          <w:lang w:val="en-GB"/>
        </w:rPr>
      </w:pPr>
      <w:bookmarkStart w:id="7" w:name="_Toc178038516"/>
      <w:r>
        <w:t>Fortigate</w:t>
      </w:r>
      <w:bookmarkEnd w:id="7"/>
    </w:p>
    <w:p w14:paraId="6AC2B555" w14:textId="02002602" w:rsidR="00610FDA" w:rsidRPr="008F590F" w:rsidRDefault="00F83BE9" w:rsidP="00885CBB">
      <w:pPr>
        <w:pStyle w:val="21"/>
      </w:pPr>
      <w:bookmarkStart w:id="8" w:name="_Toc178038517"/>
      <w:r w:rsidRPr="008F590F">
        <w:rPr>
          <w:rFonts w:hint="eastAsia"/>
        </w:rPr>
        <w:t>ルーティング設定</w:t>
      </w:r>
      <w:bookmarkEnd w:id="8"/>
    </w:p>
    <w:p w14:paraId="0CCF973B" w14:textId="79903410" w:rsidR="00F939D6" w:rsidRDefault="005D3E9F" w:rsidP="00885CBB">
      <w:pPr>
        <w:pStyle w:val="afc"/>
      </w:pPr>
      <w:r>
        <w:t>FortiGate</w:t>
      </w:r>
      <w:r>
        <w:rPr>
          <w:rFonts w:hint="eastAsia"/>
        </w:rPr>
        <w:t>では、デフォルトで</w:t>
      </w:r>
      <w:r w:rsidR="00DB683E">
        <w:rPr>
          <w:rFonts w:hint="eastAsia"/>
        </w:rPr>
        <w:t>直接接続間はルーティングされる</w:t>
      </w:r>
      <w:r w:rsidR="00E31CEA">
        <w:rPr>
          <w:rFonts w:hint="eastAsia"/>
        </w:rPr>
        <w:t>ので、</w:t>
      </w:r>
      <w:r w:rsidR="00E31CEA">
        <w:t>I Pv4</w:t>
      </w:r>
      <w:r w:rsidR="00E31CEA">
        <w:rPr>
          <w:rFonts w:hint="eastAsia"/>
        </w:rPr>
        <w:t>ポリシでセグメント間通信を許可すれば</w:t>
      </w:r>
      <w:r w:rsidR="00E31CEA">
        <w:t>O K</w:t>
      </w:r>
    </w:p>
    <w:p w14:paraId="5A672BC5" w14:textId="0F72A3E9" w:rsidR="00E31CEA" w:rsidRDefault="001C6AFA" w:rsidP="00A71BB2">
      <w:pPr>
        <w:pStyle w:val="a2"/>
        <w:numPr>
          <w:ilvl w:val="0"/>
          <w:numId w:val="31"/>
        </w:numPr>
      </w:pPr>
      <w:r>
        <w:t>IPv4</w:t>
      </w:r>
      <w:r>
        <w:rPr>
          <w:rFonts w:hint="eastAsia"/>
        </w:rPr>
        <w:t>ポリシ作成</w:t>
      </w:r>
    </w:p>
    <w:p w14:paraId="704CD3D9" w14:textId="22BB5230" w:rsidR="001C6AFA" w:rsidRDefault="007C3800" w:rsidP="00885CBB">
      <w:pPr>
        <w:pStyle w:val="afc"/>
      </w:pPr>
      <w:r w:rsidRPr="00F939D6">
        <w:drawing>
          <wp:inline distT="0" distB="0" distL="0" distR="0" wp14:anchorId="074CCF5C" wp14:editId="728BA217">
            <wp:extent cx="3725694" cy="2413432"/>
            <wp:effectExtent l="0" t="0" r="0" b="0"/>
            <wp:docPr id="107367812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781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8442" cy="243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9B4E" w14:textId="4DC1EA77" w:rsidR="007C3800" w:rsidRPr="007C3800" w:rsidRDefault="0040266D" w:rsidP="00885CBB">
      <w:pPr>
        <w:pStyle w:val="afc"/>
      </w:pPr>
      <w:r w:rsidRPr="00F939D6">
        <w:lastRenderedPageBreak/>
        <w:drawing>
          <wp:inline distT="0" distB="0" distL="0" distR="0" wp14:anchorId="234CA738" wp14:editId="3907B3D6">
            <wp:extent cx="3721108" cy="1595336"/>
            <wp:effectExtent l="0" t="0" r="0" b="5080"/>
            <wp:docPr id="2077140919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40919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5082" cy="160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8012" w14:textId="77777777" w:rsidR="00E31CEA" w:rsidRPr="005D3E9F" w:rsidRDefault="00E31CEA" w:rsidP="005F528C"/>
    <w:p w14:paraId="0D3A12ED" w14:textId="364C8695" w:rsidR="00EB6A8C" w:rsidRPr="008F590F" w:rsidRDefault="00B83348" w:rsidP="00885CBB">
      <w:pPr>
        <w:pStyle w:val="21"/>
      </w:pPr>
      <w:bookmarkStart w:id="9" w:name="_Toc178038518"/>
      <w:r w:rsidRPr="008F590F">
        <w:t>Syslog</w:t>
      </w:r>
      <w:r w:rsidRPr="008F590F">
        <w:rPr>
          <w:rFonts w:hint="eastAsia"/>
        </w:rPr>
        <w:t>転送設定</w:t>
      </w:r>
      <w:bookmarkEnd w:id="9"/>
    </w:p>
    <w:p w14:paraId="5925B2B6" w14:textId="77777777" w:rsidR="00415A76" w:rsidRDefault="00415A76" w:rsidP="00885CBB">
      <w:pPr>
        <w:pStyle w:val="afc"/>
      </w:pPr>
      <w:r>
        <w:t>GUI</w:t>
      </w:r>
      <w:r>
        <w:rPr>
          <w:rFonts w:hint="eastAsia"/>
        </w:rPr>
        <w:t>で設定</w:t>
      </w:r>
    </w:p>
    <w:p w14:paraId="1645CF0E" w14:textId="2C3269A2" w:rsidR="00415A76" w:rsidRDefault="00415A76" w:rsidP="00885CBB">
      <w:pPr>
        <w:pStyle w:val="afc"/>
      </w:pPr>
      <w:r w:rsidRPr="00415A76">
        <w:drawing>
          <wp:inline distT="0" distB="0" distL="0" distR="0" wp14:anchorId="250B2386" wp14:editId="0F059B64">
            <wp:extent cx="3638145" cy="2685391"/>
            <wp:effectExtent l="0" t="0" r="0" b="0"/>
            <wp:docPr id="27662130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2130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0752" cy="270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CD6B" w14:textId="77777777" w:rsidR="00EB6A8C" w:rsidRDefault="00EB6A8C" w:rsidP="005F528C"/>
    <w:p w14:paraId="0B388FC0" w14:textId="77777777" w:rsidR="004A6AFD" w:rsidRPr="00DD7269" w:rsidRDefault="004A6AFD" w:rsidP="004A6AFD">
      <w:pPr>
        <w:pStyle w:val="head"/>
      </w:pPr>
      <w:r>
        <w:rPr>
          <w:rFonts w:hint="eastAsia"/>
        </w:rPr>
        <w:t>参考</w:t>
      </w:r>
    </w:p>
    <w:p w14:paraId="13EF7658" w14:textId="0B61962E" w:rsidR="004A6AFD" w:rsidRPr="006F3F86" w:rsidRDefault="004A6AFD" w:rsidP="00042A91">
      <w:pPr>
        <w:pStyle w:val="Body"/>
      </w:pPr>
      <w:hyperlink r:id="rId16" w:history="1">
        <w:r w:rsidRPr="00413F52">
          <w:rPr>
            <w:rStyle w:val="af9"/>
          </w:rPr>
          <w:t>FortiGate</w:t>
        </w:r>
        <w:r w:rsidRPr="00413F52">
          <w:rPr>
            <w:rStyle w:val="af9"/>
          </w:rPr>
          <w:t>における複数の</w:t>
        </w:r>
        <w:r w:rsidRPr="00413F52">
          <w:rPr>
            <w:rStyle w:val="af9"/>
          </w:rPr>
          <w:t>Syslog</w:t>
        </w:r>
        <w:r w:rsidRPr="00413F52">
          <w:rPr>
            <w:rStyle w:val="af9"/>
          </w:rPr>
          <w:t>サーバへログ転送を行う設定について</w:t>
        </w:r>
      </w:hyperlink>
    </w:p>
    <w:p w14:paraId="7DB536B4" w14:textId="77777777" w:rsidR="004A6AFD" w:rsidRPr="004A6AFD" w:rsidRDefault="004A6AFD" w:rsidP="005F528C"/>
    <w:p w14:paraId="2AD42076" w14:textId="27767F49" w:rsidR="00B83348" w:rsidRDefault="00B83348" w:rsidP="00885CBB">
      <w:pPr>
        <w:pStyle w:val="21"/>
      </w:pPr>
      <w:bookmarkStart w:id="10" w:name="_Toc178038519"/>
      <w:r w:rsidRPr="008F590F">
        <w:t>SNMP</w:t>
      </w:r>
      <w:r w:rsidRPr="008F590F">
        <w:rPr>
          <w:rFonts w:hint="eastAsia"/>
        </w:rPr>
        <w:t>設定</w:t>
      </w:r>
      <w:bookmarkEnd w:id="10"/>
    </w:p>
    <w:p w14:paraId="63C35FAA" w14:textId="07F451A4" w:rsidR="00413F52" w:rsidRDefault="00413F52" w:rsidP="00885CBB">
      <w:pPr>
        <w:pStyle w:val="afc"/>
      </w:pPr>
      <w:r>
        <w:t>GUI</w:t>
      </w:r>
      <w:r>
        <w:rPr>
          <w:rFonts w:hint="eastAsia"/>
        </w:rPr>
        <w:t>で設定</w:t>
      </w:r>
    </w:p>
    <w:p w14:paraId="376ABD8B" w14:textId="105934BA" w:rsidR="00413F52" w:rsidRDefault="00BC2570" w:rsidP="00885CBB">
      <w:pPr>
        <w:pStyle w:val="afc"/>
      </w:pPr>
      <w:r w:rsidRPr="00BC2570">
        <w:lastRenderedPageBreak/>
        <w:drawing>
          <wp:inline distT="0" distB="0" distL="0" distR="0" wp14:anchorId="49487B9D" wp14:editId="4B3CD22A">
            <wp:extent cx="4030828" cy="2986391"/>
            <wp:effectExtent l="0" t="0" r="0" b="0"/>
            <wp:docPr id="735512503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12503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2747" cy="299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0B2E" w14:textId="64A31225" w:rsidR="00BC2570" w:rsidRDefault="00BF3034" w:rsidP="00885CBB">
      <w:pPr>
        <w:pStyle w:val="afc"/>
      </w:pPr>
      <w:r w:rsidRPr="00BF3034">
        <w:drawing>
          <wp:inline distT="0" distB="0" distL="0" distR="0" wp14:anchorId="5EFC0BD4" wp14:editId="4E39A8A7">
            <wp:extent cx="4209555" cy="2500009"/>
            <wp:effectExtent l="0" t="0" r="0" b="1905"/>
            <wp:docPr id="1699463204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63204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4061" cy="25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69C7" w14:textId="77777777" w:rsidR="00413F52" w:rsidRDefault="00413F52" w:rsidP="00413F52"/>
    <w:p w14:paraId="728D81B1" w14:textId="7DA609D1" w:rsidR="00B83348" w:rsidRPr="000A032C" w:rsidRDefault="00B83348" w:rsidP="00042A91">
      <w:pPr>
        <w:pStyle w:val="1"/>
        <w:spacing w:before="0" w:after="0"/>
        <w:rPr>
          <w:lang w:val="en-GB"/>
        </w:rPr>
      </w:pPr>
      <w:bookmarkStart w:id="11" w:name="_Toc178038520"/>
      <w:r>
        <w:t>Cisco</w:t>
      </w:r>
      <w:bookmarkEnd w:id="11"/>
    </w:p>
    <w:p w14:paraId="794E9BF2" w14:textId="4447312C" w:rsidR="00E77C35" w:rsidRPr="008F590F" w:rsidRDefault="001A5E14" w:rsidP="00885CBB">
      <w:pPr>
        <w:pStyle w:val="21"/>
      </w:pPr>
      <w:bookmarkStart w:id="12" w:name="_Toc178038521"/>
      <w:r w:rsidRPr="008F590F">
        <w:t>L</w:t>
      </w:r>
      <w:r w:rsidR="00E77C35" w:rsidRPr="008F590F">
        <w:t xml:space="preserve">2Switch - </w:t>
      </w:r>
      <w:r w:rsidRPr="008F590F">
        <w:t>IP Address</w:t>
      </w:r>
      <w:bookmarkEnd w:id="12"/>
    </w:p>
    <w:p w14:paraId="4E40AFFD" w14:textId="0F1ED5AA" w:rsidR="00655CE6" w:rsidRPr="006F0902" w:rsidRDefault="006F0902" w:rsidP="00A71BB2">
      <w:pPr>
        <w:pStyle w:val="a2"/>
        <w:numPr>
          <w:ilvl w:val="0"/>
          <w:numId w:val="32"/>
        </w:numPr>
      </w:pPr>
      <w:r>
        <w:t>Vlan interface</w:t>
      </w:r>
      <w:r>
        <w:rPr>
          <w:rFonts w:hint="eastAsia"/>
        </w:rPr>
        <w:t>に対して、</w:t>
      </w:r>
      <w:r>
        <w:t>ip Address</w:t>
      </w:r>
      <w:r>
        <w:rPr>
          <w:rFonts w:hint="eastAsia"/>
        </w:rPr>
        <w:t>を割り振るだけ</w:t>
      </w:r>
    </w:p>
    <w:p w14:paraId="0FD1C979" w14:textId="6AFC6F30" w:rsidR="006F0902" w:rsidRDefault="00341F02" w:rsidP="0062012A">
      <w:pPr>
        <w:pStyle w:val="codeblock"/>
        <w:ind w:leftChars="451" w:left="992"/>
      </w:pPr>
      <w:r>
        <w:t>#</w:t>
      </w:r>
      <w:r w:rsidR="00DE64DF">
        <w:t>c</w:t>
      </w:r>
      <w:r w:rsidR="006F0902">
        <w:t>onf t</w:t>
      </w:r>
    </w:p>
    <w:p w14:paraId="655160B1" w14:textId="5A06D56D" w:rsidR="00DE64DF" w:rsidRDefault="00341F02" w:rsidP="0062012A">
      <w:pPr>
        <w:pStyle w:val="codeblock"/>
        <w:ind w:leftChars="451" w:left="992"/>
      </w:pPr>
      <w:r>
        <w:t>#</w:t>
      </w:r>
      <w:r w:rsidR="00DE64DF">
        <w:t>i</w:t>
      </w:r>
      <w:r w:rsidR="006F0902">
        <w:t xml:space="preserve">nterface </w:t>
      </w:r>
      <w:r w:rsidR="00DE64DF">
        <w:t>vlan 11</w:t>
      </w:r>
    </w:p>
    <w:p w14:paraId="6CC627C7" w14:textId="1784BB01" w:rsidR="00DE64DF" w:rsidRDefault="00341F02" w:rsidP="0062012A">
      <w:pPr>
        <w:pStyle w:val="codeblock"/>
        <w:ind w:leftChars="451" w:left="992"/>
      </w:pPr>
      <w:r>
        <w:t>#</w:t>
      </w:r>
      <w:r w:rsidR="00DE64DF">
        <w:t>Ip address 192.168.11.251 255.255.255.0</w:t>
      </w:r>
    </w:p>
    <w:p w14:paraId="5FBE07A5" w14:textId="588593D2" w:rsidR="00E77C35" w:rsidRDefault="00341F02" w:rsidP="0062012A">
      <w:pPr>
        <w:pStyle w:val="codeblock"/>
        <w:ind w:leftChars="451" w:left="992"/>
      </w:pPr>
      <w:r>
        <w:t>#</w:t>
      </w:r>
      <w:r w:rsidR="00DE64DF">
        <w:t>no shutdown</w:t>
      </w:r>
    </w:p>
    <w:p w14:paraId="3C550C94" w14:textId="77777777" w:rsidR="00E77C35" w:rsidRDefault="00E77C35" w:rsidP="005F528C"/>
    <w:p w14:paraId="39B55C63" w14:textId="0935BDDB" w:rsidR="00B83348" w:rsidRPr="008F590F" w:rsidRDefault="00673C49" w:rsidP="00885CBB">
      <w:pPr>
        <w:pStyle w:val="21"/>
      </w:pPr>
      <w:bookmarkStart w:id="13" w:name="_Toc178038522"/>
      <w:r w:rsidRPr="008F590F">
        <w:t xml:space="preserve">L2Switch - </w:t>
      </w:r>
      <w:r w:rsidR="00B83348" w:rsidRPr="008F590F">
        <w:t>Syslog</w:t>
      </w:r>
      <w:r w:rsidR="00B83348" w:rsidRPr="008F590F">
        <w:rPr>
          <w:rFonts w:hint="eastAsia"/>
        </w:rPr>
        <w:t>転送設定</w:t>
      </w:r>
      <w:bookmarkEnd w:id="13"/>
    </w:p>
    <w:p w14:paraId="7BBA3CC9" w14:textId="0D005487" w:rsidR="00BC36EB" w:rsidRDefault="00BC36EB" w:rsidP="005F528C"/>
    <w:p w14:paraId="3D086BF6" w14:textId="77777777" w:rsidR="007E1ED3" w:rsidRPr="00DD7269" w:rsidRDefault="007E1ED3" w:rsidP="007E1ED3">
      <w:pPr>
        <w:pStyle w:val="head"/>
      </w:pPr>
      <w:r>
        <w:rPr>
          <w:rFonts w:hint="eastAsia"/>
        </w:rPr>
        <w:t>参考</w:t>
      </w:r>
    </w:p>
    <w:p w14:paraId="37C4C9B7" w14:textId="3907B341" w:rsidR="007E1ED3" w:rsidRPr="006F3F86" w:rsidRDefault="007E1ED3" w:rsidP="00042A91">
      <w:pPr>
        <w:pStyle w:val="Body"/>
      </w:pPr>
      <w:hyperlink r:id="rId19" w:history="1">
        <w:r w:rsidRPr="007E1ED3">
          <w:rPr>
            <w:rStyle w:val="af9"/>
            <w:rFonts w:hint="eastAsia"/>
          </w:rPr>
          <w:t xml:space="preserve">Cisco </w:t>
        </w:r>
        <w:r w:rsidRPr="007E1ED3">
          <w:rPr>
            <w:rStyle w:val="af9"/>
            <w:rFonts w:hint="eastAsia"/>
          </w:rPr>
          <w:t>製品に</w:t>
        </w:r>
        <w:r w:rsidRPr="007E1ED3">
          <w:rPr>
            <w:rStyle w:val="af9"/>
            <w:rFonts w:hint="eastAsia"/>
          </w:rPr>
          <w:t xml:space="preserve">SNMP (v1, v2c) / Syslog </w:t>
        </w:r>
        <w:r w:rsidRPr="007E1ED3">
          <w:rPr>
            <w:rStyle w:val="af9"/>
            <w:rFonts w:hint="eastAsia"/>
          </w:rPr>
          <w:t>の設定を追加する</w:t>
        </w:r>
        <w:r w:rsidRPr="007E1ED3">
          <w:rPr>
            <w:rStyle w:val="af9"/>
            <w:rFonts w:hint="eastAsia"/>
          </w:rPr>
          <w:t xml:space="preserve"> (Cisco Catalyst, ASA, Router )</w:t>
        </w:r>
      </w:hyperlink>
    </w:p>
    <w:p w14:paraId="546AC69D" w14:textId="77777777" w:rsidR="007E1ED3" w:rsidRPr="004A6AFD" w:rsidRDefault="007E1ED3" w:rsidP="007E1ED3"/>
    <w:p w14:paraId="7FBF367D" w14:textId="77777777" w:rsidR="007E1ED3" w:rsidRPr="007E1ED3" w:rsidRDefault="007E1ED3" w:rsidP="005F528C"/>
    <w:p w14:paraId="027631DC" w14:textId="6DC138AC" w:rsidR="00B83348" w:rsidRPr="008F590F" w:rsidRDefault="00673C49" w:rsidP="00885CBB">
      <w:pPr>
        <w:pStyle w:val="21"/>
      </w:pPr>
      <w:bookmarkStart w:id="14" w:name="_Toc178038523"/>
      <w:r w:rsidRPr="008F590F">
        <w:t xml:space="preserve">L2Switch - </w:t>
      </w:r>
      <w:r w:rsidR="00B83348" w:rsidRPr="008F590F">
        <w:t>SNMP</w:t>
      </w:r>
      <w:r w:rsidR="00B83348" w:rsidRPr="008F590F">
        <w:rPr>
          <w:rFonts w:hint="eastAsia"/>
        </w:rPr>
        <w:t>設定</w:t>
      </w:r>
      <w:bookmarkEnd w:id="14"/>
    </w:p>
    <w:p w14:paraId="29F75213" w14:textId="34C49322" w:rsidR="00341F02" w:rsidRPr="006F0902" w:rsidRDefault="00341F02" w:rsidP="00A71BB2">
      <w:pPr>
        <w:pStyle w:val="a2"/>
        <w:numPr>
          <w:ilvl w:val="0"/>
          <w:numId w:val="33"/>
        </w:numPr>
      </w:pPr>
      <w:r>
        <w:t>SNMP</w:t>
      </w:r>
      <w:r>
        <w:rPr>
          <w:rFonts w:hint="eastAsia"/>
        </w:rPr>
        <w:t>ポーリング設定を一行追加するだけ</w:t>
      </w:r>
    </w:p>
    <w:p w14:paraId="6EAB9CE7" w14:textId="70A6D784" w:rsidR="00FF446E" w:rsidRDefault="00341F02" w:rsidP="0062012A">
      <w:pPr>
        <w:pStyle w:val="codeblock"/>
        <w:ind w:leftChars="451" w:left="992"/>
      </w:pPr>
      <w:r>
        <w:t>#</w:t>
      </w:r>
      <w:r w:rsidR="00FF446E">
        <w:t>conf t</w:t>
      </w:r>
    </w:p>
    <w:p w14:paraId="14A62B1B" w14:textId="77777777" w:rsidR="00341F02" w:rsidRPr="00341F02" w:rsidRDefault="00341F02" w:rsidP="0062012A">
      <w:pPr>
        <w:pStyle w:val="codeblock"/>
        <w:ind w:leftChars="451" w:left="992"/>
      </w:pPr>
      <w:r w:rsidRPr="00341F02">
        <w:t>#snmp-server community SNMPCommunity ro</w:t>
      </w:r>
    </w:p>
    <w:p w14:paraId="465DB0FB" w14:textId="77777777" w:rsidR="00341F02" w:rsidRDefault="00341F02" w:rsidP="0062012A">
      <w:pPr>
        <w:pStyle w:val="codeblock"/>
        <w:ind w:leftChars="451" w:left="992"/>
      </w:pPr>
    </w:p>
    <w:p w14:paraId="79524F4F" w14:textId="77777777" w:rsidR="007E6F17" w:rsidRDefault="007E6F17" w:rsidP="005F528C"/>
    <w:p w14:paraId="79C5CF82" w14:textId="3ECDE906" w:rsidR="00673C49" w:rsidRPr="008F590F" w:rsidRDefault="00673C49" w:rsidP="00885CBB">
      <w:pPr>
        <w:pStyle w:val="21"/>
      </w:pPr>
      <w:bookmarkStart w:id="15" w:name="_Toc178038524"/>
      <w:r w:rsidRPr="008F590F">
        <w:t>Mobility Express - Syslog</w:t>
      </w:r>
      <w:r w:rsidRPr="008F590F">
        <w:rPr>
          <w:rFonts w:hint="eastAsia"/>
        </w:rPr>
        <w:t>転送設定</w:t>
      </w:r>
      <w:bookmarkEnd w:id="15"/>
    </w:p>
    <w:p w14:paraId="6114AF46" w14:textId="77777777" w:rsidR="00673C49" w:rsidRDefault="00673C49" w:rsidP="00020B53"/>
    <w:p w14:paraId="7EE1E0F7" w14:textId="77777777" w:rsidR="00020B53" w:rsidRPr="00B83348" w:rsidRDefault="00020B53" w:rsidP="005F528C">
      <w:pPr>
        <w:rPr>
          <w:rFonts w:hint="eastAsia"/>
        </w:rPr>
      </w:pPr>
    </w:p>
    <w:p w14:paraId="7194F1D5" w14:textId="0E9DB423" w:rsidR="00673C49" w:rsidRPr="008F590F" w:rsidRDefault="004D6084" w:rsidP="00885CBB">
      <w:pPr>
        <w:pStyle w:val="21"/>
      </w:pPr>
      <w:bookmarkStart w:id="16" w:name="_Toc178038525"/>
      <w:r w:rsidRPr="008F590F">
        <w:t>Mobility Express</w:t>
      </w:r>
      <w:r w:rsidR="00673C49" w:rsidRPr="008F590F">
        <w:t xml:space="preserve"> - SNMP</w:t>
      </w:r>
      <w:r w:rsidR="00673C49" w:rsidRPr="008F590F">
        <w:rPr>
          <w:rFonts w:hint="eastAsia"/>
        </w:rPr>
        <w:t>設定</w:t>
      </w:r>
      <w:bookmarkEnd w:id="16"/>
    </w:p>
    <w:p w14:paraId="34079610" w14:textId="2A14DFB8" w:rsidR="00673C49" w:rsidRDefault="00673C49" w:rsidP="00A71BB2">
      <w:pPr>
        <w:pStyle w:val="a2"/>
        <w:numPr>
          <w:ilvl w:val="0"/>
          <w:numId w:val="34"/>
        </w:numPr>
      </w:pPr>
      <w:r>
        <w:t>SNMP</w:t>
      </w:r>
      <w:r>
        <w:rPr>
          <w:rFonts w:hint="eastAsia"/>
        </w:rPr>
        <w:t>ポーリング設定を一行追加するだけ</w:t>
      </w:r>
    </w:p>
    <w:p w14:paraId="47F0B747" w14:textId="18AAC754" w:rsidR="0062012A" w:rsidRDefault="0062012A" w:rsidP="00885CBB">
      <w:pPr>
        <w:pStyle w:val="afc"/>
      </w:pPr>
      <w:r>
        <w:t>GUI</w:t>
      </w:r>
      <w:r>
        <w:rPr>
          <w:rFonts w:hint="eastAsia"/>
        </w:rPr>
        <w:t>で設定</w:t>
      </w:r>
    </w:p>
    <w:p w14:paraId="21EE924A" w14:textId="713B31B2" w:rsidR="0062012A" w:rsidRDefault="00633409" w:rsidP="00885CBB">
      <w:pPr>
        <w:pStyle w:val="afc"/>
      </w:pPr>
      <w:r w:rsidRPr="00633409">
        <w:drawing>
          <wp:inline distT="0" distB="0" distL="0" distR="0" wp14:anchorId="06EE7B12" wp14:editId="104597BB">
            <wp:extent cx="4499365" cy="2500008"/>
            <wp:effectExtent l="0" t="0" r="0" b="1905"/>
            <wp:docPr id="800925775" name="図 1" descr="グラフィカル ユーザー インターフェイス, テキスト, アプリケーション, チャットまたはテキスト メッセージ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25775" name="図 1" descr="グラフィカル ユーザー インターフェイス, テキスト, アプリケーション, チャットまたはテキスト メッセージ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0256" cy="250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A288" w14:textId="77777777" w:rsidR="00673C49" w:rsidRDefault="00673C49" w:rsidP="005F528C"/>
    <w:p w14:paraId="32D0F9D2" w14:textId="77777777" w:rsidR="00020B53" w:rsidRDefault="00020B53" w:rsidP="005F528C">
      <w:pPr>
        <w:rPr>
          <w:rFonts w:hint="eastAsia"/>
        </w:rPr>
      </w:pPr>
    </w:p>
    <w:p w14:paraId="78743DF7" w14:textId="1C8EF6FB" w:rsidR="00B83348" w:rsidRPr="000A032C" w:rsidRDefault="00B83348" w:rsidP="00042A91">
      <w:pPr>
        <w:pStyle w:val="1"/>
        <w:spacing w:before="0" w:after="0"/>
        <w:rPr>
          <w:lang w:val="en-GB"/>
        </w:rPr>
      </w:pPr>
      <w:bookmarkStart w:id="17" w:name="_Toc178038526"/>
      <w:r>
        <w:t>Juniper</w:t>
      </w:r>
      <w:bookmarkEnd w:id="17"/>
    </w:p>
    <w:p w14:paraId="1E7A2CDC" w14:textId="77777777" w:rsidR="00B83348" w:rsidRPr="008F590F" w:rsidRDefault="00B83348" w:rsidP="00885CBB">
      <w:pPr>
        <w:pStyle w:val="21"/>
      </w:pPr>
      <w:bookmarkStart w:id="18" w:name="_Toc178038527"/>
      <w:r w:rsidRPr="008F590F">
        <w:t>Syslog</w:t>
      </w:r>
      <w:r w:rsidRPr="008F590F">
        <w:rPr>
          <w:rFonts w:hint="eastAsia"/>
        </w:rPr>
        <w:t>転送設定</w:t>
      </w:r>
      <w:bookmarkEnd w:id="18"/>
    </w:p>
    <w:p w14:paraId="2060D442" w14:textId="6C263039" w:rsidR="00B83348" w:rsidRPr="008F590F" w:rsidRDefault="00B83348" w:rsidP="00885CBB">
      <w:pPr>
        <w:pStyle w:val="21"/>
      </w:pPr>
      <w:bookmarkStart w:id="19" w:name="_Toc178038528"/>
      <w:r w:rsidRPr="008F590F">
        <w:t>SNMP</w:t>
      </w:r>
      <w:r w:rsidRPr="008F590F">
        <w:rPr>
          <w:rFonts w:hint="eastAsia"/>
        </w:rPr>
        <w:t>設定</w:t>
      </w:r>
      <w:bookmarkEnd w:id="19"/>
    </w:p>
    <w:p w14:paraId="0953847D" w14:textId="1B0523EE" w:rsidR="003A60B7" w:rsidRPr="00AE2BC5" w:rsidRDefault="0090639E" w:rsidP="00042A91">
      <w:pPr>
        <w:pStyle w:val="1"/>
        <w:spacing w:before="0" w:after="0"/>
        <w:rPr>
          <w:lang w:val="en-GB"/>
        </w:rPr>
      </w:pPr>
      <w:bookmarkStart w:id="20" w:name="_Toc178038529"/>
      <w:r>
        <w:t>Datadog</w:t>
      </w:r>
      <w:bookmarkEnd w:id="20"/>
    </w:p>
    <w:p w14:paraId="65DA08A8" w14:textId="7041BE8D" w:rsidR="00E71DE7" w:rsidRPr="008F590F" w:rsidRDefault="00E71DE7" w:rsidP="00885CBB">
      <w:pPr>
        <w:pStyle w:val="21"/>
      </w:pPr>
      <w:bookmarkStart w:id="21" w:name="_Toc178038530"/>
      <w:r w:rsidRPr="008F590F">
        <w:t xml:space="preserve">Agent </w:t>
      </w:r>
      <w:r w:rsidRPr="008F590F">
        <w:rPr>
          <w:rFonts w:hint="eastAsia"/>
        </w:rPr>
        <w:t>操作コマンド</w:t>
      </w:r>
      <w:bookmarkEnd w:id="21"/>
    </w:p>
    <w:tbl>
      <w:tblPr>
        <w:tblW w:w="7710" w:type="dxa"/>
        <w:tblCellSpacing w:w="15" w:type="dxa"/>
        <w:tblInd w:w="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55"/>
        <w:gridCol w:w="3855"/>
      </w:tblGrid>
      <w:tr w:rsidR="00E23CD9" w:rsidRPr="00160949" w14:paraId="00D5815F" w14:textId="77777777" w:rsidTr="00E23CD9">
        <w:trPr>
          <w:tblHeader/>
          <w:tblCellSpacing w:w="15" w:type="dxa"/>
        </w:trPr>
        <w:tc>
          <w:tcPr>
            <w:tcW w:w="3810" w:type="dxa"/>
            <w:vAlign w:val="center"/>
            <w:hideMark/>
          </w:tcPr>
          <w:p w14:paraId="474D706D" w14:textId="77777777" w:rsidR="00160949" w:rsidRPr="00E23CD9" w:rsidRDefault="00160949" w:rsidP="00E23CD9">
            <w:pPr>
              <w:ind w:left="0" w:firstLineChars="92" w:firstLine="166"/>
              <w:rPr>
                <w:sz w:val="18"/>
                <w:szCs w:val="18"/>
              </w:rPr>
            </w:pPr>
            <w:r w:rsidRPr="00E23CD9">
              <w:rPr>
                <w:sz w:val="18"/>
                <w:szCs w:val="18"/>
              </w:rPr>
              <w:t>説明</w:t>
            </w:r>
          </w:p>
        </w:tc>
        <w:tc>
          <w:tcPr>
            <w:tcW w:w="3810" w:type="dxa"/>
            <w:vAlign w:val="center"/>
            <w:hideMark/>
          </w:tcPr>
          <w:p w14:paraId="00DEDD1E" w14:textId="77777777" w:rsidR="00160949" w:rsidRPr="00E23CD9" w:rsidRDefault="00160949" w:rsidP="00E23CD9">
            <w:pPr>
              <w:ind w:leftChars="-6" w:left="-13" w:firstLineChars="122" w:firstLine="220"/>
              <w:rPr>
                <w:sz w:val="18"/>
                <w:szCs w:val="18"/>
              </w:rPr>
            </w:pPr>
            <w:r w:rsidRPr="00E23CD9">
              <w:rPr>
                <w:sz w:val="18"/>
                <w:szCs w:val="18"/>
              </w:rPr>
              <w:t>コマンド</w:t>
            </w:r>
          </w:p>
        </w:tc>
      </w:tr>
      <w:tr w:rsidR="00E23CD9" w:rsidRPr="00160949" w14:paraId="5C6DD9D7" w14:textId="77777777" w:rsidTr="00E23CD9">
        <w:trPr>
          <w:tblCellSpacing w:w="15" w:type="dxa"/>
        </w:trPr>
        <w:tc>
          <w:tcPr>
            <w:tcW w:w="3810" w:type="dxa"/>
            <w:vAlign w:val="center"/>
            <w:hideMark/>
          </w:tcPr>
          <w:p w14:paraId="19D0D934" w14:textId="77777777" w:rsidR="00160949" w:rsidRPr="00E23CD9" w:rsidRDefault="00160949" w:rsidP="00E23CD9">
            <w:pPr>
              <w:ind w:left="0" w:firstLineChars="92" w:firstLine="166"/>
              <w:rPr>
                <w:sz w:val="18"/>
                <w:szCs w:val="18"/>
              </w:rPr>
            </w:pPr>
            <w:r w:rsidRPr="00E23CD9">
              <w:rPr>
                <w:sz w:val="18"/>
                <w:szCs w:val="18"/>
              </w:rPr>
              <w:t xml:space="preserve">Agent </w:t>
            </w:r>
            <w:r w:rsidRPr="00E23CD9">
              <w:rPr>
                <w:sz w:val="18"/>
                <w:szCs w:val="18"/>
              </w:rPr>
              <w:t>をサービスとして起動</w:t>
            </w:r>
          </w:p>
        </w:tc>
        <w:tc>
          <w:tcPr>
            <w:tcW w:w="3810" w:type="dxa"/>
            <w:vAlign w:val="center"/>
            <w:hideMark/>
          </w:tcPr>
          <w:p w14:paraId="7C296DFF" w14:textId="77777777" w:rsidR="00160949" w:rsidRPr="00E23CD9" w:rsidRDefault="00160949" w:rsidP="00E23CD9">
            <w:pPr>
              <w:ind w:leftChars="-6" w:left="-13" w:firstLineChars="122" w:firstLine="220"/>
              <w:rPr>
                <w:sz w:val="18"/>
                <w:szCs w:val="18"/>
              </w:rPr>
            </w:pPr>
            <w:r w:rsidRPr="00E23CD9">
              <w:rPr>
                <w:sz w:val="18"/>
                <w:szCs w:val="18"/>
              </w:rPr>
              <w:t>sudo service datadog-agent start</w:t>
            </w:r>
          </w:p>
        </w:tc>
      </w:tr>
      <w:tr w:rsidR="00E23CD9" w:rsidRPr="00160949" w14:paraId="120FE0ED" w14:textId="77777777" w:rsidTr="00E23CD9">
        <w:trPr>
          <w:tblCellSpacing w:w="15" w:type="dxa"/>
        </w:trPr>
        <w:tc>
          <w:tcPr>
            <w:tcW w:w="3810" w:type="dxa"/>
            <w:vAlign w:val="center"/>
            <w:hideMark/>
          </w:tcPr>
          <w:p w14:paraId="7D4AFB79" w14:textId="77777777" w:rsidR="00160949" w:rsidRPr="00E23CD9" w:rsidRDefault="00160949" w:rsidP="00E23CD9">
            <w:pPr>
              <w:ind w:left="0" w:firstLineChars="92" w:firstLine="166"/>
              <w:rPr>
                <w:sz w:val="18"/>
                <w:szCs w:val="18"/>
              </w:rPr>
            </w:pPr>
            <w:r w:rsidRPr="00E23CD9">
              <w:rPr>
                <w:sz w:val="18"/>
                <w:szCs w:val="18"/>
              </w:rPr>
              <w:t>サービスとして実行中の</w:t>
            </w:r>
            <w:r w:rsidRPr="00E23CD9">
              <w:rPr>
                <w:sz w:val="18"/>
                <w:szCs w:val="18"/>
              </w:rPr>
              <w:t xml:space="preserve"> Agent </w:t>
            </w:r>
            <w:r w:rsidRPr="00E23CD9">
              <w:rPr>
                <w:sz w:val="18"/>
                <w:szCs w:val="18"/>
              </w:rPr>
              <w:t>の停止</w:t>
            </w:r>
          </w:p>
        </w:tc>
        <w:tc>
          <w:tcPr>
            <w:tcW w:w="3810" w:type="dxa"/>
            <w:vAlign w:val="center"/>
            <w:hideMark/>
          </w:tcPr>
          <w:p w14:paraId="409E4027" w14:textId="77777777" w:rsidR="00160949" w:rsidRPr="00E23CD9" w:rsidRDefault="00160949" w:rsidP="00E23CD9">
            <w:pPr>
              <w:ind w:leftChars="-6" w:left="-13" w:firstLineChars="122" w:firstLine="220"/>
              <w:rPr>
                <w:sz w:val="18"/>
                <w:szCs w:val="18"/>
              </w:rPr>
            </w:pPr>
            <w:r w:rsidRPr="00E23CD9">
              <w:rPr>
                <w:sz w:val="18"/>
                <w:szCs w:val="18"/>
              </w:rPr>
              <w:t>sudo service datadog-agent stop</w:t>
            </w:r>
          </w:p>
        </w:tc>
      </w:tr>
      <w:tr w:rsidR="00E23CD9" w:rsidRPr="00160949" w14:paraId="453D1769" w14:textId="77777777" w:rsidTr="00E23CD9">
        <w:trPr>
          <w:tblCellSpacing w:w="15" w:type="dxa"/>
        </w:trPr>
        <w:tc>
          <w:tcPr>
            <w:tcW w:w="3810" w:type="dxa"/>
            <w:vAlign w:val="center"/>
            <w:hideMark/>
          </w:tcPr>
          <w:p w14:paraId="0634A5E3" w14:textId="77777777" w:rsidR="00160949" w:rsidRPr="00E23CD9" w:rsidRDefault="00160949" w:rsidP="00E23CD9">
            <w:pPr>
              <w:ind w:left="0" w:firstLineChars="92" w:firstLine="166"/>
              <w:rPr>
                <w:sz w:val="18"/>
                <w:szCs w:val="18"/>
              </w:rPr>
            </w:pPr>
            <w:r w:rsidRPr="00E23CD9">
              <w:rPr>
                <w:sz w:val="18"/>
                <w:szCs w:val="18"/>
              </w:rPr>
              <w:t>サービスとして実行中の</w:t>
            </w:r>
            <w:r w:rsidRPr="00E23CD9">
              <w:rPr>
                <w:sz w:val="18"/>
                <w:szCs w:val="18"/>
              </w:rPr>
              <w:t xml:space="preserve"> Agent </w:t>
            </w:r>
            <w:r w:rsidRPr="00E23CD9">
              <w:rPr>
                <w:sz w:val="18"/>
                <w:szCs w:val="18"/>
              </w:rPr>
              <w:t>の再起動</w:t>
            </w:r>
          </w:p>
        </w:tc>
        <w:tc>
          <w:tcPr>
            <w:tcW w:w="3810" w:type="dxa"/>
            <w:vAlign w:val="center"/>
            <w:hideMark/>
          </w:tcPr>
          <w:p w14:paraId="2CCCBB60" w14:textId="77777777" w:rsidR="00160949" w:rsidRPr="00E23CD9" w:rsidRDefault="00160949" w:rsidP="00E23CD9">
            <w:pPr>
              <w:ind w:leftChars="-6" w:left="-13" w:firstLineChars="122" w:firstLine="220"/>
              <w:rPr>
                <w:sz w:val="18"/>
                <w:szCs w:val="18"/>
              </w:rPr>
            </w:pPr>
            <w:r w:rsidRPr="00E23CD9">
              <w:rPr>
                <w:sz w:val="18"/>
                <w:szCs w:val="18"/>
              </w:rPr>
              <w:t>sudo service datadog-agent restart</w:t>
            </w:r>
          </w:p>
        </w:tc>
      </w:tr>
      <w:tr w:rsidR="00E23CD9" w:rsidRPr="00160949" w14:paraId="1892273A" w14:textId="77777777" w:rsidTr="00E23CD9">
        <w:trPr>
          <w:tblCellSpacing w:w="15" w:type="dxa"/>
        </w:trPr>
        <w:tc>
          <w:tcPr>
            <w:tcW w:w="3810" w:type="dxa"/>
            <w:vAlign w:val="center"/>
            <w:hideMark/>
          </w:tcPr>
          <w:p w14:paraId="53B7E033" w14:textId="77777777" w:rsidR="00160949" w:rsidRPr="00E23CD9" w:rsidRDefault="00160949" w:rsidP="00E23CD9">
            <w:pPr>
              <w:ind w:left="0" w:firstLineChars="92" w:firstLine="166"/>
              <w:rPr>
                <w:sz w:val="18"/>
                <w:szCs w:val="18"/>
              </w:rPr>
            </w:pPr>
            <w:r w:rsidRPr="00E23CD9">
              <w:rPr>
                <w:sz w:val="18"/>
                <w:szCs w:val="18"/>
              </w:rPr>
              <w:t xml:space="preserve">Agent </w:t>
            </w:r>
            <w:r w:rsidRPr="00E23CD9">
              <w:rPr>
                <w:sz w:val="18"/>
                <w:szCs w:val="18"/>
              </w:rPr>
              <w:t>サービスのステータス</w:t>
            </w:r>
          </w:p>
        </w:tc>
        <w:tc>
          <w:tcPr>
            <w:tcW w:w="3810" w:type="dxa"/>
            <w:vAlign w:val="center"/>
            <w:hideMark/>
          </w:tcPr>
          <w:p w14:paraId="5020E230" w14:textId="77777777" w:rsidR="00160949" w:rsidRPr="00E23CD9" w:rsidRDefault="00160949" w:rsidP="00E23CD9">
            <w:pPr>
              <w:ind w:leftChars="-6" w:left="-13" w:firstLineChars="122" w:firstLine="220"/>
              <w:rPr>
                <w:sz w:val="18"/>
                <w:szCs w:val="18"/>
              </w:rPr>
            </w:pPr>
            <w:r w:rsidRPr="00E23CD9">
              <w:rPr>
                <w:sz w:val="18"/>
                <w:szCs w:val="18"/>
              </w:rPr>
              <w:t>sudo service datadog-agent status</w:t>
            </w:r>
          </w:p>
        </w:tc>
      </w:tr>
      <w:tr w:rsidR="00E23CD9" w:rsidRPr="00160949" w14:paraId="616C9342" w14:textId="77777777" w:rsidTr="00E23CD9">
        <w:trPr>
          <w:tblCellSpacing w:w="15" w:type="dxa"/>
        </w:trPr>
        <w:tc>
          <w:tcPr>
            <w:tcW w:w="3810" w:type="dxa"/>
            <w:vAlign w:val="center"/>
            <w:hideMark/>
          </w:tcPr>
          <w:p w14:paraId="39F7A31A" w14:textId="77777777" w:rsidR="00160949" w:rsidRPr="00E23CD9" w:rsidRDefault="00160949" w:rsidP="00E23CD9">
            <w:pPr>
              <w:ind w:left="0" w:firstLineChars="92" w:firstLine="166"/>
              <w:rPr>
                <w:sz w:val="18"/>
                <w:szCs w:val="18"/>
              </w:rPr>
            </w:pPr>
            <w:r w:rsidRPr="00E23CD9">
              <w:rPr>
                <w:sz w:val="18"/>
                <w:szCs w:val="18"/>
              </w:rPr>
              <w:lastRenderedPageBreak/>
              <w:t>実行中の</w:t>
            </w:r>
            <w:r w:rsidRPr="00E23CD9">
              <w:rPr>
                <w:sz w:val="18"/>
                <w:szCs w:val="18"/>
              </w:rPr>
              <w:t xml:space="preserve"> Agent </w:t>
            </w:r>
            <w:r w:rsidRPr="00E23CD9">
              <w:rPr>
                <w:sz w:val="18"/>
                <w:szCs w:val="18"/>
              </w:rPr>
              <w:t>のステータスページ</w:t>
            </w:r>
          </w:p>
        </w:tc>
        <w:tc>
          <w:tcPr>
            <w:tcW w:w="3810" w:type="dxa"/>
            <w:vAlign w:val="center"/>
            <w:hideMark/>
          </w:tcPr>
          <w:p w14:paraId="6C38FDC6" w14:textId="77777777" w:rsidR="00160949" w:rsidRPr="00E23CD9" w:rsidRDefault="00160949" w:rsidP="00E23CD9">
            <w:pPr>
              <w:ind w:leftChars="-6" w:left="-13" w:firstLineChars="122" w:firstLine="220"/>
              <w:rPr>
                <w:sz w:val="18"/>
                <w:szCs w:val="18"/>
              </w:rPr>
            </w:pPr>
            <w:r w:rsidRPr="00E23CD9">
              <w:rPr>
                <w:sz w:val="18"/>
                <w:szCs w:val="18"/>
              </w:rPr>
              <w:t>sudo datadog-agent status</w:t>
            </w:r>
          </w:p>
        </w:tc>
      </w:tr>
      <w:tr w:rsidR="00E23CD9" w:rsidRPr="00160949" w14:paraId="4260E032" w14:textId="77777777" w:rsidTr="00E23CD9">
        <w:trPr>
          <w:tblCellSpacing w:w="15" w:type="dxa"/>
        </w:trPr>
        <w:tc>
          <w:tcPr>
            <w:tcW w:w="3810" w:type="dxa"/>
            <w:vAlign w:val="center"/>
            <w:hideMark/>
          </w:tcPr>
          <w:p w14:paraId="1D5A2E42" w14:textId="77777777" w:rsidR="00160949" w:rsidRPr="00E23CD9" w:rsidRDefault="00160949" w:rsidP="00E23CD9">
            <w:pPr>
              <w:ind w:left="0" w:firstLineChars="92" w:firstLine="166"/>
              <w:rPr>
                <w:sz w:val="18"/>
                <w:szCs w:val="18"/>
              </w:rPr>
            </w:pPr>
            <w:r w:rsidRPr="00E23CD9">
              <w:rPr>
                <w:sz w:val="18"/>
                <w:szCs w:val="18"/>
              </w:rPr>
              <w:t>フレアの送信</w:t>
            </w:r>
          </w:p>
        </w:tc>
        <w:tc>
          <w:tcPr>
            <w:tcW w:w="3810" w:type="dxa"/>
            <w:vAlign w:val="center"/>
            <w:hideMark/>
          </w:tcPr>
          <w:p w14:paraId="27AD674E" w14:textId="77777777" w:rsidR="00160949" w:rsidRPr="00E23CD9" w:rsidRDefault="00160949" w:rsidP="00E23CD9">
            <w:pPr>
              <w:ind w:leftChars="-6" w:left="-13" w:firstLineChars="122" w:firstLine="220"/>
              <w:rPr>
                <w:sz w:val="18"/>
                <w:szCs w:val="18"/>
              </w:rPr>
            </w:pPr>
            <w:r w:rsidRPr="00E23CD9">
              <w:rPr>
                <w:sz w:val="18"/>
                <w:szCs w:val="18"/>
              </w:rPr>
              <w:t>sudo datadog-agent flare</w:t>
            </w:r>
          </w:p>
        </w:tc>
      </w:tr>
      <w:tr w:rsidR="00E23CD9" w:rsidRPr="00160949" w14:paraId="763C74B4" w14:textId="77777777" w:rsidTr="00E23CD9">
        <w:trPr>
          <w:tblCellSpacing w:w="15" w:type="dxa"/>
        </w:trPr>
        <w:tc>
          <w:tcPr>
            <w:tcW w:w="3810" w:type="dxa"/>
            <w:vAlign w:val="center"/>
            <w:hideMark/>
          </w:tcPr>
          <w:p w14:paraId="1985B53C" w14:textId="77777777" w:rsidR="00160949" w:rsidRPr="00E23CD9" w:rsidRDefault="00160949" w:rsidP="00E23CD9">
            <w:pPr>
              <w:ind w:left="0" w:firstLineChars="92" w:firstLine="166"/>
              <w:rPr>
                <w:sz w:val="18"/>
                <w:szCs w:val="18"/>
              </w:rPr>
            </w:pPr>
            <w:r w:rsidRPr="00E23CD9">
              <w:rPr>
                <w:sz w:val="18"/>
                <w:szCs w:val="18"/>
              </w:rPr>
              <w:t>コマンドの使用方法の表示</w:t>
            </w:r>
          </w:p>
        </w:tc>
        <w:tc>
          <w:tcPr>
            <w:tcW w:w="3810" w:type="dxa"/>
            <w:vAlign w:val="center"/>
            <w:hideMark/>
          </w:tcPr>
          <w:p w14:paraId="398674D2" w14:textId="77777777" w:rsidR="00160949" w:rsidRPr="00E23CD9" w:rsidRDefault="00160949" w:rsidP="00E23CD9">
            <w:pPr>
              <w:ind w:leftChars="-6" w:left="-13" w:firstLineChars="122" w:firstLine="220"/>
              <w:rPr>
                <w:sz w:val="18"/>
                <w:szCs w:val="18"/>
              </w:rPr>
            </w:pPr>
            <w:r w:rsidRPr="00E23CD9">
              <w:rPr>
                <w:sz w:val="18"/>
                <w:szCs w:val="18"/>
              </w:rPr>
              <w:t>sudo datadog-agent --help</w:t>
            </w:r>
          </w:p>
        </w:tc>
      </w:tr>
      <w:tr w:rsidR="00E23CD9" w:rsidRPr="00160949" w14:paraId="0C313E44" w14:textId="77777777" w:rsidTr="00E23CD9">
        <w:trPr>
          <w:tblCellSpacing w:w="15" w:type="dxa"/>
        </w:trPr>
        <w:tc>
          <w:tcPr>
            <w:tcW w:w="3810" w:type="dxa"/>
            <w:vAlign w:val="center"/>
            <w:hideMark/>
          </w:tcPr>
          <w:p w14:paraId="0856041F" w14:textId="77777777" w:rsidR="00160949" w:rsidRPr="00E23CD9" w:rsidRDefault="00160949" w:rsidP="00E23CD9">
            <w:pPr>
              <w:ind w:left="0" w:firstLineChars="92" w:firstLine="166"/>
              <w:rPr>
                <w:sz w:val="18"/>
                <w:szCs w:val="18"/>
              </w:rPr>
            </w:pPr>
            <w:r w:rsidRPr="00E23CD9">
              <w:rPr>
                <w:sz w:val="18"/>
                <w:szCs w:val="18"/>
              </w:rPr>
              <w:t>チェックの実行</w:t>
            </w:r>
          </w:p>
        </w:tc>
        <w:tc>
          <w:tcPr>
            <w:tcW w:w="3810" w:type="dxa"/>
            <w:vAlign w:val="center"/>
            <w:hideMark/>
          </w:tcPr>
          <w:p w14:paraId="66E8CDEF" w14:textId="77777777" w:rsidR="00160949" w:rsidRPr="00E23CD9" w:rsidRDefault="00160949" w:rsidP="00E23CD9">
            <w:pPr>
              <w:ind w:leftChars="-6" w:left="-13" w:firstLineChars="122" w:firstLine="220"/>
              <w:rPr>
                <w:sz w:val="18"/>
                <w:szCs w:val="18"/>
              </w:rPr>
            </w:pPr>
            <w:r w:rsidRPr="00E23CD9">
              <w:rPr>
                <w:sz w:val="18"/>
                <w:szCs w:val="18"/>
              </w:rPr>
              <w:t>sudo -u dd-agent -- datadog-agent check &lt;CHECK_NAME&gt;</w:t>
            </w:r>
          </w:p>
        </w:tc>
      </w:tr>
    </w:tbl>
    <w:p w14:paraId="27EA648A" w14:textId="77777777" w:rsidR="00160949" w:rsidRDefault="00160949" w:rsidP="005F528C"/>
    <w:p w14:paraId="5394C7A5" w14:textId="77777777" w:rsidR="00E23CD9" w:rsidRPr="00DD7269" w:rsidRDefault="00E23CD9" w:rsidP="00E23CD9">
      <w:pPr>
        <w:pStyle w:val="head"/>
      </w:pPr>
      <w:r>
        <w:rPr>
          <w:rFonts w:hint="eastAsia"/>
        </w:rPr>
        <w:t>参考</w:t>
      </w:r>
    </w:p>
    <w:p w14:paraId="619D7D3A" w14:textId="46F4FF6D" w:rsidR="00E23CD9" w:rsidRPr="006F3F86" w:rsidRDefault="00E23CD9" w:rsidP="00042A91">
      <w:pPr>
        <w:pStyle w:val="Body"/>
      </w:pPr>
      <w:hyperlink r:id="rId21" w:history="1">
        <w:r w:rsidRPr="00E23CD9">
          <w:rPr>
            <w:rStyle w:val="af9"/>
            <w:rFonts w:hint="eastAsia"/>
          </w:rPr>
          <w:t xml:space="preserve">Ubuntu </w:t>
        </w:r>
        <w:r w:rsidRPr="00E23CD9">
          <w:rPr>
            <w:rStyle w:val="af9"/>
            <w:rFonts w:hint="eastAsia"/>
          </w:rPr>
          <w:t>用</w:t>
        </w:r>
        <w:r w:rsidRPr="00E23CD9">
          <w:rPr>
            <w:rStyle w:val="af9"/>
            <w:rFonts w:hint="eastAsia"/>
          </w:rPr>
          <w:t xml:space="preserve"> Agent </w:t>
        </w:r>
        <w:r w:rsidRPr="00E23CD9">
          <w:rPr>
            <w:rStyle w:val="af9"/>
            <w:rFonts w:hint="eastAsia"/>
          </w:rPr>
          <w:t>の基本的な使用方法</w:t>
        </w:r>
      </w:hyperlink>
    </w:p>
    <w:p w14:paraId="49761F1F" w14:textId="77777777" w:rsidR="00E23CD9" w:rsidRDefault="00E23CD9" w:rsidP="005F528C"/>
    <w:p w14:paraId="3791F0F3" w14:textId="402DEBEC" w:rsidR="00367984" w:rsidRPr="008F590F" w:rsidRDefault="00367984" w:rsidP="00885CBB">
      <w:pPr>
        <w:pStyle w:val="21"/>
      </w:pPr>
      <w:bookmarkStart w:id="22" w:name="_Toc178038531"/>
      <w:r w:rsidRPr="008F590F">
        <w:t>SNMP</w:t>
      </w:r>
      <w:r w:rsidRPr="008F590F">
        <w:rPr>
          <w:rFonts w:hint="eastAsia"/>
        </w:rPr>
        <w:t>モニタリング</w:t>
      </w:r>
      <w:bookmarkEnd w:id="22"/>
    </w:p>
    <w:p w14:paraId="6715023E" w14:textId="6E87D24D" w:rsidR="00367984" w:rsidRDefault="00B144AE" w:rsidP="00A71BB2">
      <w:pPr>
        <w:pStyle w:val="a2"/>
        <w:numPr>
          <w:ilvl w:val="0"/>
          <w:numId w:val="35"/>
        </w:numPr>
      </w:pPr>
      <w:r w:rsidRPr="00B144AE">
        <w:t>sudo nano /etc/datadog-agent/conf.d/snmp.d/conf.yaml</w:t>
      </w:r>
    </w:p>
    <w:p w14:paraId="19346DD1" w14:textId="77777777" w:rsidR="00464441" w:rsidRPr="00464441" w:rsidRDefault="00464441" w:rsidP="0062012A">
      <w:pPr>
        <w:pStyle w:val="codeblock"/>
        <w:ind w:leftChars="451" w:left="992"/>
      </w:pPr>
      <w:r w:rsidRPr="00464441">
        <w:t>init_config:</w:t>
      </w:r>
    </w:p>
    <w:p w14:paraId="0B65A500" w14:textId="77777777" w:rsidR="00464441" w:rsidRPr="00464441" w:rsidRDefault="00464441" w:rsidP="0062012A">
      <w:pPr>
        <w:pStyle w:val="codeblock"/>
        <w:ind w:leftChars="451" w:left="992"/>
      </w:pPr>
      <w:r w:rsidRPr="00464441">
        <w:t xml:space="preserve">  loader: core  # use core check implementation of SNMP integration. recommended</w:t>
      </w:r>
    </w:p>
    <w:p w14:paraId="55779BB5" w14:textId="77777777" w:rsidR="00464441" w:rsidRPr="00464441" w:rsidRDefault="00464441" w:rsidP="0062012A">
      <w:pPr>
        <w:pStyle w:val="codeblock"/>
        <w:ind w:leftChars="451" w:left="992"/>
      </w:pPr>
      <w:r w:rsidRPr="00464441">
        <w:t xml:space="preserve">  use_device_id_as_hostname: true  # recommended</w:t>
      </w:r>
    </w:p>
    <w:p w14:paraId="689D5D1F" w14:textId="77777777" w:rsidR="00464441" w:rsidRPr="00464441" w:rsidRDefault="00464441" w:rsidP="0062012A">
      <w:pPr>
        <w:pStyle w:val="codeblock"/>
        <w:ind w:leftChars="451" w:left="992"/>
      </w:pPr>
      <w:r w:rsidRPr="00464441">
        <w:t>instances:</w:t>
      </w:r>
    </w:p>
    <w:p w14:paraId="780A5D74" w14:textId="77777777" w:rsidR="00464441" w:rsidRPr="00464441" w:rsidRDefault="00464441" w:rsidP="0062012A">
      <w:pPr>
        <w:pStyle w:val="codeblock"/>
        <w:ind w:leftChars="451" w:left="992"/>
      </w:pPr>
      <w:r w:rsidRPr="00464441">
        <w:t>- ip_address: '192.168.11.1'</w:t>
      </w:r>
    </w:p>
    <w:p w14:paraId="40B01A42" w14:textId="77777777" w:rsidR="00464441" w:rsidRPr="00464441" w:rsidRDefault="00464441" w:rsidP="0062012A">
      <w:pPr>
        <w:pStyle w:val="codeblock"/>
        <w:ind w:leftChars="451" w:left="992"/>
      </w:pPr>
      <w:r w:rsidRPr="00464441">
        <w:t xml:space="preserve">  community_string: 'Private01'  # enclose with single quote</w:t>
      </w:r>
    </w:p>
    <w:p w14:paraId="3EEC3E34" w14:textId="77777777" w:rsidR="00464441" w:rsidRPr="00464441" w:rsidRDefault="00464441" w:rsidP="0062012A">
      <w:pPr>
        <w:pStyle w:val="codeblock"/>
        <w:ind w:leftChars="451" w:left="992"/>
      </w:pPr>
      <w:r w:rsidRPr="00464441">
        <w:t xml:space="preserve">  tags:</w:t>
      </w:r>
    </w:p>
    <w:p w14:paraId="081B1DC5" w14:textId="77777777" w:rsidR="00464441" w:rsidRPr="00464441" w:rsidRDefault="00464441" w:rsidP="0062012A">
      <w:pPr>
        <w:pStyle w:val="codeblock"/>
        <w:ind w:leftChars="451" w:left="992"/>
      </w:pPr>
      <w:r w:rsidRPr="00464441">
        <w:t xml:space="preserve">    - 'host_name_TDD1:FortiGate50E'</w:t>
      </w:r>
    </w:p>
    <w:p w14:paraId="1351CFFB" w14:textId="77777777" w:rsidR="00464441" w:rsidRPr="00464441" w:rsidRDefault="00464441" w:rsidP="0062012A">
      <w:pPr>
        <w:pStyle w:val="codeblock"/>
        <w:ind w:leftChars="451" w:left="992"/>
      </w:pPr>
      <w:r w:rsidRPr="00464441">
        <w:t xml:space="preserve">    - 'ip_address_TDD1:192.168.11.1'</w:t>
      </w:r>
    </w:p>
    <w:p w14:paraId="44A4999D" w14:textId="77777777" w:rsidR="00464441" w:rsidRPr="00464441" w:rsidRDefault="00464441" w:rsidP="0062012A">
      <w:pPr>
        <w:pStyle w:val="codeblock"/>
        <w:ind w:leftChars="451" w:left="992"/>
      </w:pPr>
      <w:r w:rsidRPr="00464441">
        <w:t xml:space="preserve">  ping:</w:t>
      </w:r>
    </w:p>
    <w:p w14:paraId="79A5F62C" w14:textId="77777777" w:rsidR="00464441" w:rsidRPr="00464441" w:rsidRDefault="00464441" w:rsidP="0062012A">
      <w:pPr>
        <w:pStyle w:val="codeblock"/>
        <w:ind w:leftChars="451" w:left="992"/>
      </w:pPr>
      <w:r w:rsidRPr="00464441">
        <w:t xml:space="preserve">    enabled: true            # (default false) enable the ping check</w:t>
      </w:r>
    </w:p>
    <w:p w14:paraId="6EE1E387" w14:textId="77777777" w:rsidR="00464441" w:rsidRPr="00464441" w:rsidRDefault="00464441" w:rsidP="0062012A">
      <w:pPr>
        <w:pStyle w:val="codeblock"/>
        <w:ind w:leftChars="451" w:left="992"/>
      </w:pPr>
      <w:r w:rsidRPr="00464441">
        <w:t xml:space="preserve">    linux:                   # (optional) Linux specific configuration</w:t>
      </w:r>
    </w:p>
    <w:p w14:paraId="6AE2A14F" w14:textId="77777777" w:rsidR="00464441" w:rsidRPr="00464441" w:rsidRDefault="00464441" w:rsidP="0062012A">
      <w:pPr>
        <w:pStyle w:val="codeblock"/>
        <w:ind w:leftChars="451" w:left="992"/>
      </w:pPr>
      <w:r w:rsidRPr="00464441">
        <w:t xml:space="preserve">    use_raw_socket: true   # (optional, default false) send pings using a raw socket (see step 3 above)</w:t>
      </w:r>
    </w:p>
    <w:p w14:paraId="135349DD" w14:textId="77777777" w:rsidR="00464441" w:rsidRPr="00464441" w:rsidRDefault="00464441" w:rsidP="0062012A">
      <w:pPr>
        <w:pStyle w:val="codeblock"/>
        <w:ind w:leftChars="451" w:left="992"/>
      </w:pPr>
      <w:r w:rsidRPr="00464441">
        <w:t>- ip_address: '192.168.11.251'</w:t>
      </w:r>
    </w:p>
    <w:p w14:paraId="7D4567FE" w14:textId="77777777" w:rsidR="00464441" w:rsidRPr="00464441" w:rsidRDefault="00464441" w:rsidP="0062012A">
      <w:pPr>
        <w:pStyle w:val="codeblock"/>
        <w:ind w:leftChars="451" w:left="992"/>
      </w:pPr>
      <w:r w:rsidRPr="00464441">
        <w:t xml:space="preserve">  community_string: 'Private01'  # enclose with single quote</w:t>
      </w:r>
    </w:p>
    <w:p w14:paraId="6AB36AC4" w14:textId="77777777" w:rsidR="00464441" w:rsidRPr="00464441" w:rsidRDefault="00464441" w:rsidP="0062012A">
      <w:pPr>
        <w:pStyle w:val="codeblock"/>
        <w:ind w:leftChars="451" w:left="992"/>
      </w:pPr>
      <w:r w:rsidRPr="00464441">
        <w:t xml:space="preserve">  tags:</w:t>
      </w:r>
    </w:p>
    <w:p w14:paraId="0013C5D6" w14:textId="77777777" w:rsidR="00464441" w:rsidRPr="00464441" w:rsidRDefault="00464441" w:rsidP="0062012A">
      <w:pPr>
        <w:pStyle w:val="codeblock"/>
        <w:ind w:leftChars="451" w:left="992"/>
      </w:pPr>
      <w:r w:rsidRPr="00464441">
        <w:t xml:space="preserve">    - 'host_name_TDD1:C2960L'</w:t>
      </w:r>
    </w:p>
    <w:p w14:paraId="1199540C" w14:textId="77777777" w:rsidR="00464441" w:rsidRPr="00464441" w:rsidRDefault="00464441" w:rsidP="0062012A">
      <w:pPr>
        <w:pStyle w:val="codeblock"/>
        <w:ind w:leftChars="451" w:left="992"/>
      </w:pPr>
      <w:r w:rsidRPr="00464441">
        <w:t xml:space="preserve">    - 'ip_address_TDD1:192.168.11.251'</w:t>
      </w:r>
    </w:p>
    <w:p w14:paraId="423A17C5" w14:textId="77777777" w:rsidR="00464441" w:rsidRPr="00464441" w:rsidRDefault="00464441" w:rsidP="0062012A">
      <w:pPr>
        <w:pStyle w:val="codeblock"/>
        <w:ind w:leftChars="451" w:left="992"/>
      </w:pPr>
      <w:r w:rsidRPr="00464441">
        <w:t xml:space="preserve">  ping:</w:t>
      </w:r>
    </w:p>
    <w:p w14:paraId="49AEA5AB" w14:textId="77777777" w:rsidR="00464441" w:rsidRPr="00464441" w:rsidRDefault="00464441" w:rsidP="0062012A">
      <w:pPr>
        <w:pStyle w:val="codeblock"/>
        <w:ind w:leftChars="451" w:left="992"/>
      </w:pPr>
      <w:r w:rsidRPr="00464441">
        <w:t xml:space="preserve">    enabled: true            # (default false) enable the ping check</w:t>
      </w:r>
    </w:p>
    <w:p w14:paraId="4C16753A" w14:textId="77777777" w:rsidR="00464441" w:rsidRPr="00464441" w:rsidRDefault="00464441" w:rsidP="0062012A">
      <w:pPr>
        <w:pStyle w:val="codeblock"/>
        <w:ind w:leftChars="451" w:left="992"/>
      </w:pPr>
      <w:r w:rsidRPr="00464441">
        <w:t xml:space="preserve">    linux:                   # (optional) Linux specific configuration</w:t>
      </w:r>
    </w:p>
    <w:p w14:paraId="0186F1BC" w14:textId="149BFF53" w:rsidR="00464441" w:rsidRDefault="00464441" w:rsidP="0062012A">
      <w:pPr>
        <w:pStyle w:val="codeblock"/>
        <w:ind w:leftChars="451" w:left="992"/>
      </w:pPr>
      <w:r w:rsidRPr="00464441">
        <w:t xml:space="preserve">    use_raw_socket: true   # (optional, default false) send pings using a raw socket (see step 3 above)</w:t>
      </w:r>
    </w:p>
    <w:p w14:paraId="039F844F" w14:textId="77777777" w:rsidR="00DB2083" w:rsidRDefault="00DB2083" w:rsidP="00DB2083"/>
    <w:p w14:paraId="19A3726A" w14:textId="77777777" w:rsidR="00DB2083" w:rsidRPr="00DD7269" w:rsidRDefault="00DB2083" w:rsidP="00DB2083">
      <w:pPr>
        <w:pStyle w:val="head"/>
      </w:pPr>
      <w:r>
        <w:rPr>
          <w:rFonts w:hint="eastAsia"/>
        </w:rPr>
        <w:t>参考</w:t>
      </w:r>
    </w:p>
    <w:p w14:paraId="12D2B691" w14:textId="6BBB1556" w:rsidR="00DB2083" w:rsidRPr="006F3F86" w:rsidRDefault="00DB2083" w:rsidP="00042A91">
      <w:pPr>
        <w:pStyle w:val="Body"/>
      </w:pPr>
      <w:hyperlink r:id="rId22" w:anchor="ping" w:history="1">
        <w:r w:rsidRPr="00DB2083">
          <w:rPr>
            <w:rStyle w:val="af9"/>
            <w:rFonts w:hint="eastAsia"/>
          </w:rPr>
          <w:t>ネットワークデバイスから</w:t>
        </w:r>
        <w:r w:rsidRPr="00DB2083">
          <w:rPr>
            <w:rStyle w:val="af9"/>
            <w:rFonts w:hint="eastAsia"/>
          </w:rPr>
          <w:t xml:space="preserve"> SNMP </w:t>
        </w:r>
        <w:r w:rsidRPr="00DB2083">
          <w:rPr>
            <w:rStyle w:val="af9"/>
            <w:rFonts w:hint="eastAsia"/>
          </w:rPr>
          <w:t>メトリクスを収集</w:t>
        </w:r>
        <w:r w:rsidRPr="00DB2083">
          <w:rPr>
            <w:rStyle w:val="af9"/>
          </w:rPr>
          <w:t xml:space="preserve"> - Ping</w:t>
        </w:r>
      </w:hyperlink>
    </w:p>
    <w:p w14:paraId="51146FC9" w14:textId="77777777" w:rsidR="00367984" w:rsidRDefault="00367984" w:rsidP="005F528C"/>
    <w:p w14:paraId="254B4FF3" w14:textId="77777777" w:rsidR="00F16790" w:rsidRDefault="00F16790" w:rsidP="005F528C"/>
    <w:p w14:paraId="5EB8862D" w14:textId="41369F46" w:rsidR="002A64CE" w:rsidRPr="008F590F" w:rsidRDefault="002A64CE" w:rsidP="00885CBB">
      <w:pPr>
        <w:pStyle w:val="21"/>
      </w:pPr>
      <w:bookmarkStart w:id="23" w:name="OLE_LINK19"/>
      <w:bookmarkStart w:id="24" w:name="OLE_LINK20"/>
      <w:bookmarkStart w:id="25" w:name="OLE_LINK17"/>
      <w:bookmarkStart w:id="26" w:name="OLE_LINK18"/>
      <w:bookmarkStart w:id="27" w:name="_Toc178038532"/>
      <w:r w:rsidRPr="008F590F">
        <w:t>Ping Check</w:t>
      </w:r>
      <w:bookmarkEnd w:id="27"/>
    </w:p>
    <w:p w14:paraId="269582D2" w14:textId="087550EF" w:rsidR="002A64CE" w:rsidRDefault="002A64CE" w:rsidP="00A71BB2">
      <w:pPr>
        <w:pStyle w:val="a2"/>
        <w:numPr>
          <w:ilvl w:val="0"/>
          <w:numId w:val="29"/>
        </w:numPr>
      </w:pPr>
      <w:r>
        <w:t>Agent Integration</w:t>
      </w:r>
      <w:bookmarkEnd w:id="23"/>
      <w:bookmarkEnd w:id="24"/>
      <w:r>
        <w:rPr>
          <w:rFonts w:hint="eastAsia"/>
        </w:rPr>
        <w:t>のインストール</w:t>
      </w:r>
    </w:p>
    <w:p w14:paraId="31B2A6E3" w14:textId="77777777" w:rsidR="00F92CD8" w:rsidRDefault="002A64CE" w:rsidP="00A71BB2">
      <w:pPr>
        <w:pStyle w:val="a2"/>
      </w:pPr>
      <w:r>
        <w:lastRenderedPageBreak/>
        <w:t>conf.yaml</w:t>
      </w:r>
      <w:r>
        <w:rPr>
          <w:rFonts w:hint="eastAsia"/>
        </w:rPr>
        <w:t>作成</w:t>
      </w:r>
      <w:r w:rsidR="00637A87">
        <w:t xml:space="preserve"> </w:t>
      </w:r>
    </w:p>
    <w:p w14:paraId="43FCAAA1" w14:textId="40344E75" w:rsidR="00637A87" w:rsidRDefault="00637A87" w:rsidP="00885CBB">
      <w:pPr>
        <w:pStyle w:val="afc"/>
      </w:pPr>
      <w:r w:rsidRPr="00302133">
        <w:t>sudo nano /etc/datadog-agent/conf.d/ping.d/conf.yaml</w:t>
      </w:r>
    </w:p>
    <w:p w14:paraId="4F2AC65E" w14:textId="77777777" w:rsidR="00637A87" w:rsidRDefault="00637A87" w:rsidP="00637A87">
      <w:pPr>
        <w:pStyle w:val="codeblock"/>
        <w:ind w:leftChars="451" w:left="992"/>
      </w:pPr>
      <w:r>
        <w:t>init_config:</w:t>
      </w:r>
    </w:p>
    <w:bookmarkEnd w:id="25"/>
    <w:bookmarkEnd w:id="26"/>
    <w:p w14:paraId="3708E2DC" w14:textId="77777777" w:rsidR="00637A87" w:rsidRDefault="00637A87" w:rsidP="00637A87">
      <w:pPr>
        <w:pStyle w:val="codeblock"/>
        <w:ind w:leftChars="451" w:left="992"/>
      </w:pPr>
    </w:p>
    <w:p w14:paraId="6AF3DC2C" w14:textId="77777777" w:rsidR="00637A87" w:rsidRDefault="00637A87" w:rsidP="00637A87">
      <w:pPr>
        <w:pStyle w:val="codeblock"/>
        <w:ind w:leftChars="451" w:left="992"/>
      </w:pPr>
      <w:r>
        <w:t>instances:</w:t>
      </w:r>
    </w:p>
    <w:p w14:paraId="2852846A" w14:textId="77777777" w:rsidR="00637A87" w:rsidRDefault="00637A87" w:rsidP="00637A87">
      <w:pPr>
        <w:pStyle w:val="codeblock"/>
        <w:ind w:leftChars="451" w:left="992"/>
      </w:pPr>
    </w:p>
    <w:p w14:paraId="00AE96BA" w14:textId="77777777" w:rsidR="00637A87" w:rsidRDefault="00637A87" w:rsidP="00637A87">
      <w:pPr>
        <w:pStyle w:val="codeblock"/>
        <w:ind w:leftChars="451" w:left="992"/>
      </w:pPr>
      <w:r>
        <w:t xml:space="preserve">    ## @param host - string - required</w:t>
      </w:r>
    </w:p>
    <w:p w14:paraId="44D9043C" w14:textId="77777777" w:rsidR="00637A87" w:rsidRDefault="00637A87" w:rsidP="00637A87">
      <w:pPr>
        <w:pStyle w:val="codeblock"/>
        <w:ind w:leftChars="451" w:left="992"/>
      </w:pPr>
      <w:r>
        <w:t xml:space="preserve">    ## Host to ping</w:t>
      </w:r>
    </w:p>
    <w:p w14:paraId="54844125" w14:textId="77777777" w:rsidR="00637A87" w:rsidRDefault="00637A87" w:rsidP="00637A87">
      <w:pPr>
        <w:pStyle w:val="codeblock"/>
        <w:ind w:leftChars="451" w:left="992"/>
      </w:pPr>
      <w:r>
        <w:t xml:space="preserve">    #</w:t>
      </w:r>
    </w:p>
    <w:p w14:paraId="70C41B74" w14:textId="77777777" w:rsidR="00637A87" w:rsidRDefault="00637A87" w:rsidP="00637A87">
      <w:pPr>
        <w:pStyle w:val="codeblock"/>
        <w:ind w:leftChars="451" w:left="992"/>
      </w:pPr>
      <w:r>
        <w:t xml:space="preserve">  - host: 192.168.11.1</w:t>
      </w:r>
    </w:p>
    <w:p w14:paraId="2E5E2A60" w14:textId="77777777" w:rsidR="00637A87" w:rsidRDefault="00637A87" w:rsidP="00637A87">
      <w:pPr>
        <w:pStyle w:val="codeblock"/>
        <w:ind w:leftChars="451" w:left="992"/>
      </w:pPr>
    </w:p>
    <w:p w14:paraId="6D8C7AAA" w14:textId="77777777" w:rsidR="00637A87" w:rsidRDefault="00637A87" w:rsidP="00637A87">
      <w:pPr>
        <w:pStyle w:val="codeblock"/>
        <w:ind w:leftChars="451" w:left="992"/>
      </w:pPr>
      <w:r>
        <w:t xml:space="preserve">    ## @param collect_response_time - boolean - optional - default: false</w:t>
      </w:r>
    </w:p>
    <w:p w14:paraId="414ACB23" w14:textId="77777777" w:rsidR="00637A87" w:rsidRDefault="00637A87" w:rsidP="00637A87">
      <w:pPr>
        <w:pStyle w:val="codeblock"/>
        <w:ind w:leftChars="451" w:left="992"/>
      </w:pPr>
      <w:r>
        <w:t xml:space="preserve">    ## Reports network.ping.response_time in ms if true</w:t>
      </w:r>
    </w:p>
    <w:p w14:paraId="6D5FCF76" w14:textId="77777777" w:rsidR="00637A87" w:rsidRDefault="00637A87" w:rsidP="00637A87">
      <w:pPr>
        <w:pStyle w:val="codeblock"/>
        <w:ind w:leftChars="451" w:left="992"/>
      </w:pPr>
      <w:r>
        <w:t xml:space="preserve">    #</w:t>
      </w:r>
    </w:p>
    <w:p w14:paraId="0FA6C23A" w14:textId="77777777" w:rsidR="00637A87" w:rsidRDefault="00637A87" w:rsidP="00637A87">
      <w:pPr>
        <w:pStyle w:val="codeblock"/>
        <w:ind w:leftChars="451" w:left="992"/>
      </w:pPr>
      <w:r>
        <w:t xml:space="preserve">    collect_response_time: true</w:t>
      </w:r>
    </w:p>
    <w:p w14:paraId="0B75F52E" w14:textId="77777777" w:rsidR="00637A87" w:rsidRDefault="00637A87" w:rsidP="00637A87">
      <w:pPr>
        <w:pStyle w:val="codeblock"/>
        <w:ind w:leftChars="451" w:left="992"/>
      </w:pPr>
    </w:p>
    <w:p w14:paraId="474B8B7A" w14:textId="77777777" w:rsidR="00637A87" w:rsidRDefault="00637A87" w:rsidP="00637A87">
      <w:pPr>
        <w:pStyle w:val="codeblock"/>
        <w:ind w:leftChars="451" w:left="992"/>
      </w:pPr>
      <w:r>
        <w:t xml:space="preserve">    ## @param timeout - float - optional - default: 4.0</w:t>
      </w:r>
    </w:p>
    <w:p w14:paraId="38328FC7" w14:textId="77777777" w:rsidR="00637A87" w:rsidRDefault="00637A87" w:rsidP="00637A87">
      <w:pPr>
        <w:pStyle w:val="codeblock"/>
        <w:ind w:leftChars="451" w:left="992"/>
      </w:pPr>
      <w:r>
        <w:t xml:space="preserve">    ## Timeout in seconds</w:t>
      </w:r>
    </w:p>
    <w:p w14:paraId="06C29193" w14:textId="77777777" w:rsidR="00637A87" w:rsidRDefault="00637A87" w:rsidP="00637A87">
      <w:pPr>
        <w:pStyle w:val="codeblock"/>
        <w:ind w:leftChars="451" w:left="992"/>
      </w:pPr>
      <w:r>
        <w:t xml:space="preserve">    #</w:t>
      </w:r>
    </w:p>
    <w:p w14:paraId="7157646E" w14:textId="77777777" w:rsidR="00637A87" w:rsidRDefault="00637A87" w:rsidP="00637A87">
      <w:pPr>
        <w:pStyle w:val="codeblock"/>
        <w:ind w:leftChars="451" w:left="992"/>
      </w:pPr>
      <w:r>
        <w:t xml:space="preserve">    timeout: 5.0</w:t>
      </w:r>
    </w:p>
    <w:p w14:paraId="40B4BA5C" w14:textId="77777777" w:rsidR="00637A87" w:rsidRDefault="00637A87" w:rsidP="00637A87">
      <w:pPr>
        <w:pStyle w:val="codeblock"/>
        <w:ind w:leftChars="451" w:left="992"/>
      </w:pPr>
    </w:p>
    <w:p w14:paraId="705E3290" w14:textId="77777777" w:rsidR="00637A87" w:rsidRDefault="00637A87" w:rsidP="00637A87">
      <w:pPr>
        <w:pStyle w:val="codeblock"/>
        <w:ind w:leftChars="451" w:left="992"/>
      </w:pPr>
      <w:r>
        <w:t xml:space="preserve">    ## @param tags - list of key:value elements - optional</w:t>
      </w:r>
    </w:p>
    <w:p w14:paraId="68C6A1AA" w14:textId="77777777" w:rsidR="00637A87" w:rsidRDefault="00637A87" w:rsidP="00637A87">
      <w:pPr>
        <w:pStyle w:val="codeblock"/>
        <w:ind w:leftChars="451" w:left="992"/>
      </w:pPr>
      <w:r>
        <w:t xml:space="preserve">    ## List of tags to attach to every metric, event and service check emitted by this integration.</w:t>
      </w:r>
    </w:p>
    <w:p w14:paraId="2734F16B" w14:textId="77777777" w:rsidR="00637A87" w:rsidRDefault="00637A87" w:rsidP="00637A87">
      <w:pPr>
        <w:pStyle w:val="codeblock"/>
        <w:ind w:leftChars="451" w:left="992"/>
      </w:pPr>
      <w:r>
        <w:t xml:space="preserve">    ##</w:t>
      </w:r>
    </w:p>
    <w:p w14:paraId="351E569C" w14:textId="77777777" w:rsidR="00637A87" w:rsidRDefault="00637A87" w:rsidP="00637A87">
      <w:pPr>
        <w:pStyle w:val="codeblock"/>
        <w:ind w:leftChars="451" w:left="992"/>
      </w:pPr>
      <w:r>
        <w:t xml:space="preserve">    ## Learn more about tagging: https://docs.datadoghq.com/tagging/</w:t>
      </w:r>
    </w:p>
    <w:p w14:paraId="67ED761C" w14:textId="77777777" w:rsidR="00637A87" w:rsidRDefault="00637A87" w:rsidP="00637A87">
      <w:pPr>
        <w:pStyle w:val="codeblock"/>
        <w:ind w:leftChars="451" w:left="992"/>
      </w:pPr>
      <w:r>
        <w:t xml:space="preserve">    #</w:t>
      </w:r>
    </w:p>
    <w:p w14:paraId="1BD90F67" w14:textId="77777777" w:rsidR="00637A87" w:rsidRDefault="00637A87" w:rsidP="00637A87">
      <w:pPr>
        <w:pStyle w:val="codeblock"/>
        <w:ind w:leftChars="451" w:left="992"/>
      </w:pPr>
      <w:r>
        <w:t xml:space="preserve">    tags:</w:t>
      </w:r>
    </w:p>
    <w:p w14:paraId="7130A63A" w14:textId="77777777" w:rsidR="00637A87" w:rsidRDefault="00637A87" w:rsidP="00637A87">
      <w:pPr>
        <w:pStyle w:val="codeblock"/>
        <w:ind w:leftChars="451" w:left="992"/>
      </w:pPr>
      <w:r>
        <w:t xml:space="preserve">      - 'host_name_TDD1:FortiGate50E'</w:t>
      </w:r>
    </w:p>
    <w:p w14:paraId="75D063FB" w14:textId="1517EE3D" w:rsidR="00637A87" w:rsidRPr="00637A87" w:rsidRDefault="00637A87" w:rsidP="00F92CD8">
      <w:pPr>
        <w:pStyle w:val="codeblock"/>
        <w:ind w:leftChars="451" w:left="992"/>
      </w:pPr>
      <w:r>
        <w:t xml:space="preserve">      - 'ip_address_TDD1:192.168.11.1'</w:t>
      </w:r>
    </w:p>
    <w:p w14:paraId="01A755F8" w14:textId="70D82679" w:rsidR="002A64CE" w:rsidRDefault="002A64CE" w:rsidP="00A71BB2">
      <w:pPr>
        <w:pStyle w:val="a2"/>
      </w:pPr>
      <w:r>
        <w:t>Agent Restart</w:t>
      </w:r>
    </w:p>
    <w:p w14:paraId="47A635D1" w14:textId="3327A4F5" w:rsidR="00A43920" w:rsidRDefault="002A64CE" w:rsidP="00885CBB">
      <w:pPr>
        <w:pStyle w:val="afc"/>
      </w:pPr>
      <w:r>
        <w:rPr>
          <w:rFonts w:hint="eastAsia"/>
        </w:rPr>
        <w:t>失敗の場合</w:t>
      </w:r>
    </w:p>
    <w:p w14:paraId="44C15767" w14:textId="2E37858F" w:rsidR="002A64CE" w:rsidRDefault="00A43920" w:rsidP="00885CBB">
      <w:pPr>
        <w:pStyle w:val="afc"/>
      </w:pPr>
      <w:r w:rsidRPr="00A43920">
        <w:drawing>
          <wp:inline distT="0" distB="0" distL="0" distR="0" wp14:anchorId="230B8383" wp14:editId="11CC10FA">
            <wp:extent cx="4581728" cy="697207"/>
            <wp:effectExtent l="0" t="0" r="0" b="1905"/>
            <wp:docPr id="1736219708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19708" name="図 1" descr="テキスト が含まれている画像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6664" cy="70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76D7" w14:textId="77777777" w:rsidR="00E27F64" w:rsidRDefault="00E27F64" w:rsidP="00885CBB">
      <w:pPr>
        <w:pStyle w:val="afc"/>
      </w:pPr>
    </w:p>
    <w:p w14:paraId="42D3E456" w14:textId="1FA27340" w:rsidR="00E27F64" w:rsidRDefault="00E27F64" w:rsidP="00885CBB">
      <w:pPr>
        <w:pStyle w:val="afc"/>
      </w:pPr>
      <w:r>
        <w:rPr>
          <w:rFonts w:hint="eastAsia"/>
        </w:rPr>
        <w:t>成功の場合</w:t>
      </w:r>
    </w:p>
    <w:p w14:paraId="58E0E27E" w14:textId="24A4D5F8" w:rsidR="00E27F64" w:rsidRDefault="00E27F64" w:rsidP="00885CBB">
      <w:pPr>
        <w:pStyle w:val="afc"/>
      </w:pPr>
      <w:r w:rsidRPr="00E27F64">
        <w:drawing>
          <wp:inline distT="0" distB="0" distL="0" distR="0" wp14:anchorId="62B14A1B" wp14:editId="4029435F">
            <wp:extent cx="4593080" cy="1605064"/>
            <wp:effectExtent l="0" t="0" r="4445" b="0"/>
            <wp:docPr id="90043308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33089" name="図 1" descr="テキスト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561" cy="161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933D" w14:textId="77777777" w:rsidR="0009305C" w:rsidRDefault="0009305C" w:rsidP="005F528C">
      <w:bookmarkStart w:id="28" w:name="OLE_LINK21"/>
      <w:bookmarkStart w:id="29" w:name="OLE_LINK22"/>
    </w:p>
    <w:p w14:paraId="21610840" w14:textId="77777777" w:rsidR="00F92CD8" w:rsidRPr="00DD7269" w:rsidRDefault="00F92CD8" w:rsidP="00F92CD8">
      <w:pPr>
        <w:pStyle w:val="head"/>
      </w:pPr>
      <w:r>
        <w:rPr>
          <w:rFonts w:hint="eastAsia"/>
        </w:rPr>
        <w:t>参考</w:t>
      </w:r>
    </w:p>
    <w:p w14:paraId="22863833" w14:textId="79F56F4D" w:rsidR="00F92CD8" w:rsidRPr="006F3F86" w:rsidRDefault="00F92CD8" w:rsidP="00885CBB">
      <w:pPr>
        <w:pStyle w:val="Body"/>
      </w:pPr>
      <w:hyperlink r:id="rId25" w:history="1">
        <w:r w:rsidRPr="00F92CD8">
          <w:rPr>
            <w:rStyle w:val="af9"/>
          </w:rPr>
          <w:t xml:space="preserve">Ping </w:t>
        </w:r>
        <w:r w:rsidRPr="00F92CD8">
          <w:rPr>
            <w:rStyle w:val="af9"/>
            <w:rFonts w:hint="eastAsia"/>
          </w:rPr>
          <w:t>インテグレーション</w:t>
        </w:r>
      </w:hyperlink>
    </w:p>
    <w:bookmarkEnd w:id="28"/>
    <w:bookmarkEnd w:id="29"/>
    <w:p w14:paraId="1226B1CE" w14:textId="77777777" w:rsidR="00F92CD8" w:rsidRDefault="00F92CD8" w:rsidP="00F92CD8"/>
    <w:p w14:paraId="20E1D3EE" w14:textId="41F73650" w:rsidR="00885CBB" w:rsidRPr="008F590F" w:rsidRDefault="00885CBB" w:rsidP="00885CBB">
      <w:pPr>
        <w:pStyle w:val="21"/>
      </w:pPr>
      <w:bookmarkStart w:id="30" w:name="_Toc178038533"/>
      <w:r>
        <w:rPr>
          <w:rFonts w:hint="eastAsia"/>
        </w:rPr>
        <w:t>デバイストポロジー</w:t>
      </w:r>
      <w:bookmarkEnd w:id="30"/>
    </w:p>
    <w:p w14:paraId="29785795" w14:textId="3746EA8F" w:rsidR="00885CBB" w:rsidRPr="009E30F8" w:rsidRDefault="009E30F8" w:rsidP="00885CBB">
      <w:pPr>
        <w:pStyle w:val="afc"/>
      </w:pPr>
      <w:r w:rsidRPr="009E30F8">
        <w:drawing>
          <wp:inline distT="0" distB="0" distL="0" distR="0" wp14:anchorId="36A14212" wp14:editId="597BF005">
            <wp:extent cx="3210128" cy="2436654"/>
            <wp:effectExtent l="0" t="0" r="3175" b="1905"/>
            <wp:docPr id="461376557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76557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842" cy="245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0F36" w14:textId="77777777" w:rsidR="00885CBB" w:rsidRDefault="00885CBB" w:rsidP="00F92CD8">
      <w:bookmarkStart w:id="31" w:name="OLE_LINK15"/>
      <w:bookmarkStart w:id="32" w:name="OLE_LINK16"/>
    </w:p>
    <w:p w14:paraId="0A33147C" w14:textId="77777777" w:rsidR="00885CBB" w:rsidRDefault="00885CBB" w:rsidP="00885CBB"/>
    <w:p w14:paraId="64A57EE2" w14:textId="77777777" w:rsidR="00885CBB" w:rsidRPr="00DD7269" w:rsidRDefault="00885CBB" w:rsidP="00885CBB">
      <w:pPr>
        <w:pStyle w:val="head"/>
      </w:pPr>
      <w:r>
        <w:rPr>
          <w:rFonts w:hint="eastAsia"/>
        </w:rPr>
        <w:t>参考</w:t>
      </w:r>
    </w:p>
    <w:p w14:paraId="5F266AE9" w14:textId="14C75DA4" w:rsidR="009E30F8" w:rsidRPr="006F3F86" w:rsidRDefault="009E30F8" w:rsidP="009E30F8">
      <w:pPr>
        <w:pStyle w:val="Body"/>
      </w:pPr>
      <w:hyperlink r:id="rId27" w:history="1">
        <w:r w:rsidRPr="009E30F8">
          <w:rPr>
            <w:rStyle w:val="af9"/>
          </w:rPr>
          <w:t>Device Topology Map</w:t>
        </w:r>
      </w:hyperlink>
    </w:p>
    <w:p w14:paraId="1F11A842" w14:textId="77777777" w:rsidR="00885CBB" w:rsidRDefault="00885CBB" w:rsidP="00F92CD8"/>
    <w:p w14:paraId="4FE4BF18" w14:textId="77777777" w:rsidR="00885CBB" w:rsidRPr="00885CBB" w:rsidRDefault="00885CBB" w:rsidP="00F92CD8"/>
    <w:bookmarkEnd w:id="31"/>
    <w:bookmarkEnd w:id="32"/>
    <w:p w14:paraId="7CAFCE2E" w14:textId="77777777" w:rsidR="00885CBB" w:rsidRDefault="00885CBB" w:rsidP="00F92CD8"/>
    <w:p w14:paraId="4A027AC1" w14:textId="753A8666" w:rsidR="0090639E" w:rsidRPr="0090639E" w:rsidRDefault="0090639E" w:rsidP="00885CBB">
      <w:pPr>
        <w:pStyle w:val="1"/>
        <w:spacing w:before="0" w:after="0"/>
        <w:rPr>
          <w:lang w:val="en-GB"/>
        </w:rPr>
      </w:pPr>
      <w:bookmarkStart w:id="33" w:name="_Toc178038534"/>
      <w:r>
        <w:t>Zabbix</w:t>
      </w:r>
      <w:bookmarkEnd w:id="33"/>
    </w:p>
    <w:p w14:paraId="61A14A4F" w14:textId="605085CF" w:rsidR="0090639E" w:rsidRPr="000A032C" w:rsidRDefault="0090639E" w:rsidP="00885CBB">
      <w:pPr>
        <w:pStyle w:val="1"/>
        <w:spacing w:before="0" w:after="0"/>
        <w:rPr>
          <w:lang w:val="en-GB"/>
        </w:rPr>
      </w:pPr>
      <w:bookmarkStart w:id="34" w:name="_Toc178038535"/>
      <w:r>
        <w:t>New reli</w:t>
      </w:r>
      <w:r w:rsidR="000E264B">
        <w:t>c</w:t>
      </w:r>
      <w:bookmarkEnd w:id="34"/>
    </w:p>
    <w:p w14:paraId="2AF3B08A" w14:textId="348F20F1" w:rsidR="00B83348" w:rsidRPr="008D5D69" w:rsidRDefault="004366CB" w:rsidP="00885CBB">
      <w:pPr>
        <w:pStyle w:val="1"/>
        <w:spacing w:before="0" w:after="0"/>
        <w:rPr>
          <w:lang w:val="en-GB"/>
        </w:rPr>
      </w:pPr>
      <w:bookmarkStart w:id="35" w:name="_Toc178038536"/>
      <w:r>
        <w:rPr>
          <w:rFonts w:hint="eastAsia"/>
        </w:rPr>
        <w:t>ログ監視</w:t>
      </w:r>
      <w:bookmarkEnd w:id="35"/>
    </w:p>
    <w:p w14:paraId="7A735F1A" w14:textId="5EA13DBE" w:rsidR="008D5D69" w:rsidRDefault="008D5D69" w:rsidP="005F528C">
      <w:r>
        <w:t>&lt;</w:t>
      </w:r>
      <w:r>
        <w:rPr>
          <w:rFonts w:hint="eastAsia"/>
        </w:rPr>
        <w:t>前提条件</w:t>
      </w:r>
      <w:r>
        <w:t>&gt;</w:t>
      </w:r>
    </w:p>
    <w:p w14:paraId="747A64E7" w14:textId="3572DC39" w:rsidR="008D5D69" w:rsidRPr="008D5D69" w:rsidRDefault="008D5D69" w:rsidP="005F528C">
      <w:r>
        <w:t>rsyslog server</w:t>
      </w:r>
      <w:r>
        <w:rPr>
          <w:rFonts w:hint="eastAsia"/>
        </w:rPr>
        <w:t>宛に</w:t>
      </w:r>
      <w:r>
        <w:rPr>
          <w:rFonts w:hint="eastAsia"/>
        </w:rPr>
        <w:t>sys</w:t>
      </w:r>
      <w:r>
        <w:t>log</w:t>
      </w:r>
      <w:r>
        <w:rPr>
          <w:rFonts w:hint="eastAsia"/>
        </w:rPr>
        <w:t>を送付している（</w:t>
      </w:r>
      <w:r>
        <w:t>Fortigate</w:t>
      </w:r>
      <w:r>
        <w:rPr>
          <w:rFonts w:hint="eastAsia"/>
        </w:rPr>
        <w:t>などから）</w:t>
      </w:r>
    </w:p>
    <w:p w14:paraId="4F76C182" w14:textId="6D2EA289" w:rsidR="00E152DC" w:rsidRDefault="00653AD9" w:rsidP="00885CBB">
      <w:pPr>
        <w:pStyle w:val="21"/>
      </w:pPr>
      <w:bookmarkStart w:id="36" w:name="_Toc178038537"/>
      <w:r w:rsidRPr="008F590F">
        <w:t>rsyslog</w:t>
      </w:r>
      <w:bookmarkEnd w:id="36"/>
    </w:p>
    <w:p w14:paraId="4124A914" w14:textId="617D0B93" w:rsidR="00D50633" w:rsidRDefault="001172F0" w:rsidP="00885CBB">
      <w:pPr>
        <w:pStyle w:val="30"/>
      </w:pPr>
      <w:bookmarkStart w:id="37" w:name="_Toc178038538"/>
      <w:r>
        <w:t>Install</w:t>
      </w:r>
      <w:bookmarkEnd w:id="37"/>
    </w:p>
    <w:p w14:paraId="642135E4" w14:textId="691D4DC2" w:rsidR="001314D5" w:rsidRDefault="001314D5" w:rsidP="00885CBB">
      <w:pPr>
        <w:pStyle w:val="afc"/>
      </w:pPr>
      <w:hyperlink r:id="rId28" w:history="1">
        <w:r w:rsidRPr="001314D5">
          <w:rPr>
            <w:rStyle w:val="af9"/>
            <w:rFonts w:hint="eastAsia"/>
          </w:rPr>
          <w:t>Syslog</w:t>
        </w:r>
        <w:r w:rsidRPr="001314D5">
          <w:rPr>
            <w:rStyle w:val="af9"/>
            <w:rFonts w:hint="eastAsia"/>
          </w:rPr>
          <w:t>サーバ</w:t>
        </w:r>
        <w:r w:rsidRPr="001314D5">
          <w:rPr>
            <w:rStyle w:val="af9"/>
            <w:rFonts w:hint="eastAsia"/>
          </w:rPr>
          <w:t>(UDP)</w:t>
        </w:r>
        <w:r w:rsidRPr="001314D5">
          <w:rPr>
            <w:rStyle w:val="af9"/>
            <w:rFonts w:hint="eastAsia"/>
          </w:rPr>
          <w:t>の</w:t>
        </w:r>
        <w:r w:rsidRPr="001314D5">
          <w:rPr>
            <w:rStyle w:val="af9"/>
            <w:rFonts w:hint="eastAsia"/>
          </w:rPr>
          <w:t>Input</w:t>
        </w:r>
        <w:r w:rsidRPr="001314D5">
          <w:rPr>
            <w:rStyle w:val="af9"/>
            <w:rFonts w:hint="eastAsia"/>
          </w:rPr>
          <w:t>設定</w:t>
        </w:r>
      </w:hyperlink>
    </w:p>
    <w:p w14:paraId="51123962" w14:textId="77777777" w:rsidR="00C3261A" w:rsidRPr="00C3261A" w:rsidRDefault="00C3261A" w:rsidP="00885CBB">
      <w:pPr>
        <w:pStyle w:val="afc"/>
      </w:pPr>
      <w:r w:rsidRPr="00C3261A">
        <w:t>UDP</w:t>
      </w:r>
      <w:r w:rsidRPr="00C3261A">
        <w:t>ポート</w:t>
      </w:r>
      <w:r w:rsidRPr="00C3261A">
        <w:t>514</w:t>
      </w:r>
      <w:r w:rsidRPr="00C3261A">
        <w:t>番でリッスンして外部からのログを受け付ける設定</w:t>
      </w:r>
    </w:p>
    <w:p w14:paraId="2DB7261A" w14:textId="1927DEA8" w:rsidR="00E625FE" w:rsidRDefault="00C3261A" w:rsidP="00885CBB">
      <w:pPr>
        <w:pStyle w:val="afc"/>
      </w:pPr>
      <w:r w:rsidRPr="00C3261A">
        <w:t>外部からのアクセスの場合は</w:t>
      </w:r>
      <w:r w:rsidRPr="00C3261A">
        <w:t xml:space="preserve"> /var/log/remote </w:t>
      </w:r>
      <w:r w:rsidRPr="00C3261A">
        <w:t>にログを保存する設定</w:t>
      </w:r>
    </w:p>
    <w:p w14:paraId="7CFEB65F" w14:textId="77288CAC" w:rsidR="00643621" w:rsidRDefault="00C3261A" w:rsidP="00885CBB">
      <w:pPr>
        <w:pStyle w:val="afc"/>
      </w:pPr>
      <w:r>
        <w:t>ufw</w:t>
      </w:r>
      <w:r>
        <w:rPr>
          <w:rFonts w:hint="eastAsia"/>
        </w:rPr>
        <w:t>は有効化しない</w:t>
      </w:r>
    </w:p>
    <w:p w14:paraId="2F9EC678" w14:textId="5EFE63CA" w:rsidR="00643621" w:rsidRDefault="00643621" w:rsidP="00885CBB">
      <w:pPr>
        <w:pStyle w:val="afc"/>
      </w:pPr>
      <w:r w:rsidRPr="00643621">
        <w:lastRenderedPageBreak/>
        <w:drawing>
          <wp:inline distT="0" distB="0" distL="0" distR="0" wp14:anchorId="60472B0D" wp14:editId="70ECA158">
            <wp:extent cx="3511685" cy="2357598"/>
            <wp:effectExtent l="0" t="0" r="0" b="5080"/>
            <wp:docPr id="130872232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22323" name="図 1" descr="テキスト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7334" cy="237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2D5B" w14:textId="15E273C9" w:rsidR="00BB3BC4" w:rsidRPr="008F590F" w:rsidRDefault="000A4695" w:rsidP="00885CBB">
      <w:pPr>
        <w:pStyle w:val="30"/>
      </w:pPr>
      <w:bookmarkStart w:id="38" w:name="_Toc178038539"/>
      <w:r w:rsidRPr="008F590F">
        <w:rPr>
          <w:rFonts w:hint="eastAsia"/>
        </w:rPr>
        <w:t>IP</w:t>
      </w:r>
      <w:r w:rsidR="00D958F0" w:rsidRPr="008F590F">
        <w:rPr>
          <w:rFonts w:hint="eastAsia"/>
        </w:rPr>
        <w:t>アドレスごとにログファイルを</w:t>
      </w:r>
      <w:r w:rsidR="00F544D1">
        <w:rPr>
          <w:rFonts w:hint="eastAsia"/>
        </w:rPr>
        <w:t>振り分ける設定</w:t>
      </w:r>
      <w:bookmarkEnd w:id="38"/>
    </w:p>
    <w:p w14:paraId="09B0EBF9" w14:textId="20A2C31F" w:rsidR="00F4257B" w:rsidRPr="00953536" w:rsidRDefault="00D51B5B" w:rsidP="00885CBB">
      <w:pPr>
        <w:pStyle w:val="afc"/>
        <w:rPr>
          <w:rStyle w:val="af9"/>
          <w:color w:val="707070" w:themeColor="accent1"/>
          <w:u w:val="none"/>
        </w:rPr>
      </w:pPr>
      <w:r w:rsidRPr="00953536">
        <w:t>送信ホストの</w:t>
      </w:r>
      <w:r w:rsidRPr="00953536">
        <w:t>IP</w:t>
      </w:r>
      <w:r w:rsidRPr="00953536">
        <w:t>アドレスごとに自動的にファイルを作成し、ログの書き込みファイルを振り分ける</w:t>
      </w:r>
      <w:r w:rsidR="00DD6C14" w:rsidRPr="00953536">
        <w:rPr>
          <w:rFonts w:hint="eastAsia"/>
        </w:rPr>
        <w:t>の設定</w:t>
      </w:r>
    </w:p>
    <w:p w14:paraId="46EEE971" w14:textId="4FABB8C4" w:rsidR="00F4257B" w:rsidRPr="00F4257B" w:rsidRDefault="009F710C" w:rsidP="00A71BB2">
      <w:pPr>
        <w:pStyle w:val="a2"/>
        <w:numPr>
          <w:ilvl w:val="0"/>
          <w:numId w:val="30"/>
        </w:numPr>
      </w:pPr>
      <w:r w:rsidRPr="00F4257B">
        <w:t>rsyslog</w:t>
      </w:r>
      <w:r w:rsidRPr="00F4257B">
        <w:t>の設定ファイルを編集</w:t>
      </w:r>
      <w:r w:rsidRPr="00F4257B">
        <w:t xml:space="preserve">: /etc/rsyslog.conf </w:t>
      </w:r>
      <w:r w:rsidRPr="00F4257B">
        <w:t>ファイルを編集します。</w:t>
      </w:r>
    </w:p>
    <w:p w14:paraId="6529AE6C" w14:textId="3622DEF1" w:rsidR="00B97EDF" w:rsidRPr="00F4257B" w:rsidRDefault="00F4257B" w:rsidP="00885CBB">
      <w:pPr>
        <w:pStyle w:val="afc"/>
      </w:pPr>
      <w:r w:rsidRPr="00F4257B">
        <w:t>sudo nano /etc/rsyslog.conf</w:t>
      </w:r>
    </w:p>
    <w:p w14:paraId="3A1F92BA" w14:textId="77777777" w:rsidR="00F4257B" w:rsidRPr="00F4257B" w:rsidRDefault="00F4257B" w:rsidP="00A71BB2">
      <w:pPr>
        <w:pStyle w:val="a2"/>
      </w:pPr>
      <w:r w:rsidRPr="00F4257B">
        <w:t>以下の行を追加してください。</w:t>
      </w:r>
    </w:p>
    <w:p w14:paraId="631CAE62" w14:textId="78837D08" w:rsidR="00F4257B" w:rsidRPr="00F4257B" w:rsidRDefault="00F4257B" w:rsidP="00885CBB">
      <w:pPr>
        <w:pStyle w:val="afc"/>
      </w:pPr>
      <w:r w:rsidRPr="00F4257B">
        <w:t>$RepeatedMsgReduction off</w:t>
      </w:r>
    </w:p>
    <w:p w14:paraId="5E5AE368" w14:textId="77777777" w:rsidR="00F4257B" w:rsidRPr="00F4257B" w:rsidRDefault="00F4257B" w:rsidP="00885CBB">
      <w:pPr>
        <w:pStyle w:val="afc"/>
      </w:pPr>
      <w:r w:rsidRPr="00F4257B">
        <w:t>これにより、同じメッセージが繰り返し書き込まれないようになります。</w:t>
      </w:r>
    </w:p>
    <w:p w14:paraId="5FD2E5A5" w14:textId="77777777" w:rsidR="00F4257B" w:rsidRPr="00F4257B" w:rsidRDefault="00F4257B" w:rsidP="00A71BB2">
      <w:pPr>
        <w:pStyle w:val="a2"/>
      </w:pPr>
      <w:r w:rsidRPr="00F4257B">
        <w:t>ログの振り分け設定</w:t>
      </w:r>
      <w:r w:rsidRPr="00F4257B">
        <w:t xml:space="preserve">: /etc/rsyslog.d/ </w:t>
      </w:r>
      <w:r w:rsidRPr="00F4257B">
        <w:t>ディレクトリ内に、送信ホストごとにログを振り分ける設定ファイルを作成します。例えば、</w:t>
      </w:r>
      <w:r w:rsidRPr="00F4257B">
        <w:t xml:space="preserve">/etc/rsyslog.d/20-remote-hosts.conf </w:t>
      </w:r>
      <w:r w:rsidRPr="00F4257B">
        <w:t>という名前のファイルを作成します。</w:t>
      </w:r>
    </w:p>
    <w:p w14:paraId="58BCA222" w14:textId="122CAA49" w:rsidR="00F4257B" w:rsidRPr="00F4257B" w:rsidRDefault="00F4257B" w:rsidP="00A71BB2">
      <w:pPr>
        <w:pStyle w:val="a2"/>
      </w:pPr>
      <w:r w:rsidRPr="00F4257B">
        <w:t>sudo nano /etc/rsyslog.d/20-remote-hosts.conf</w:t>
      </w:r>
      <w:r w:rsidR="00144E35">
        <w:t xml:space="preserve"> </w:t>
      </w:r>
      <w:r w:rsidR="00144E35">
        <w:rPr>
          <w:rFonts w:hint="eastAsia"/>
        </w:rPr>
        <w:t>に以下を記述</w:t>
      </w:r>
    </w:p>
    <w:p w14:paraId="6B819FB5" w14:textId="77777777" w:rsidR="00F4257B" w:rsidRPr="00F4257B" w:rsidRDefault="00F4257B" w:rsidP="00885CBB">
      <w:pPr>
        <w:pStyle w:val="afc"/>
      </w:pPr>
      <w:r w:rsidRPr="00F4257B">
        <w:t>template(name="HostBasedLog" type="string" string="/var/log/%FROMHOST-IP%.log")</w:t>
      </w:r>
    </w:p>
    <w:p w14:paraId="2759FBD7" w14:textId="16D3172A" w:rsidR="00F4257B" w:rsidRPr="00F4257B" w:rsidRDefault="00F4257B" w:rsidP="00885CBB">
      <w:pPr>
        <w:pStyle w:val="afc"/>
      </w:pPr>
      <w:r w:rsidRPr="00F4257B">
        <w:t>*.* ?HostBasedLog</w:t>
      </w:r>
    </w:p>
    <w:p w14:paraId="421F4152" w14:textId="4348C7FB" w:rsidR="00F4257B" w:rsidRPr="00F4257B" w:rsidRDefault="00F4257B" w:rsidP="00885CBB">
      <w:pPr>
        <w:pStyle w:val="afc"/>
      </w:pPr>
      <w:r w:rsidRPr="00F4257B">
        <w:t>この設定では、</w:t>
      </w:r>
      <w:r w:rsidRPr="00F4257B">
        <w:t xml:space="preserve">%FROMHOST-IP% </w:t>
      </w:r>
      <w:r w:rsidRPr="00F4257B">
        <w:t>プロパティを使って送信ホストの</w:t>
      </w:r>
      <w:r w:rsidRPr="00F4257B">
        <w:t>IP</w:t>
      </w:r>
      <w:r w:rsidRPr="00F4257B">
        <w:t>アドレスを取得し、それをログファイル名に含めます。</w:t>
      </w:r>
    </w:p>
    <w:p w14:paraId="4419B4F0" w14:textId="77777777" w:rsidR="00F4257B" w:rsidRPr="00F4257B" w:rsidRDefault="00F4257B" w:rsidP="00A71BB2">
      <w:pPr>
        <w:pStyle w:val="a2"/>
      </w:pPr>
      <w:r w:rsidRPr="00F4257B">
        <w:t xml:space="preserve">rsyslog </w:t>
      </w:r>
      <w:r w:rsidRPr="00F4257B">
        <w:t>の再起動</w:t>
      </w:r>
      <w:r w:rsidRPr="00F4257B">
        <w:t xml:space="preserve">: </w:t>
      </w:r>
      <w:r w:rsidRPr="00F4257B">
        <w:t>設定を反映させるために、</w:t>
      </w:r>
      <w:r w:rsidRPr="00F4257B">
        <w:t xml:space="preserve">rsyslog </w:t>
      </w:r>
      <w:r w:rsidRPr="00F4257B">
        <w:t>を再起動します。</w:t>
      </w:r>
    </w:p>
    <w:p w14:paraId="7B7A2156" w14:textId="2FE9019A" w:rsidR="00F4257B" w:rsidRPr="00F4257B" w:rsidRDefault="00F4257B" w:rsidP="00885CBB">
      <w:pPr>
        <w:pStyle w:val="afc"/>
      </w:pPr>
      <w:r w:rsidRPr="00F4257B">
        <w:t>sudo service rsyslog restart</w:t>
      </w:r>
    </w:p>
    <w:p w14:paraId="59083D86" w14:textId="1EA8C129" w:rsidR="00051E9D" w:rsidRPr="0074699F" w:rsidRDefault="00F4257B" w:rsidP="00885CBB">
      <w:pPr>
        <w:pStyle w:val="afc"/>
        <w:rPr>
          <w:rStyle w:val="af9"/>
          <w:color w:val="707070" w:themeColor="accent1"/>
          <w:u w:val="none"/>
        </w:rPr>
      </w:pPr>
      <w:r w:rsidRPr="00F4257B">
        <w:t>これで、送信ホストの</w:t>
      </w:r>
      <w:r w:rsidRPr="00F4257B">
        <w:t>IP</w:t>
      </w:r>
      <w:r w:rsidRPr="00F4257B">
        <w:t>アドレスごとに自動的にファイルを作成し、ログの書き込みファイルを振り分ける設定が完了しました。</w:t>
      </w:r>
    </w:p>
    <w:p w14:paraId="314028AB" w14:textId="77777777" w:rsidR="005321A2" w:rsidRDefault="005321A2" w:rsidP="005321A2">
      <w:pPr>
        <w:rPr>
          <w:rStyle w:val="af9"/>
        </w:rPr>
      </w:pPr>
    </w:p>
    <w:p w14:paraId="327E053F" w14:textId="7D1B0585" w:rsidR="00887C43" w:rsidRPr="00DD7269" w:rsidRDefault="00CF02B5" w:rsidP="00DD7269">
      <w:pPr>
        <w:pStyle w:val="head"/>
      </w:pPr>
      <w:r>
        <w:rPr>
          <w:rFonts w:hint="eastAsia"/>
        </w:rPr>
        <w:t>参考</w:t>
      </w:r>
    </w:p>
    <w:p w14:paraId="74E93F62" w14:textId="4F37E1BB" w:rsidR="003A2EDD" w:rsidRPr="0074699F" w:rsidRDefault="00DD7269" w:rsidP="00885CBB">
      <w:pPr>
        <w:pStyle w:val="Body"/>
      </w:pPr>
      <w:hyperlink r:id="rId30" w:history="1">
        <w:r w:rsidRPr="001314D5">
          <w:rPr>
            <w:rStyle w:val="af9"/>
            <w:rFonts w:hint="eastAsia"/>
          </w:rPr>
          <w:t>Syslog</w:t>
        </w:r>
        <w:r w:rsidRPr="001314D5">
          <w:rPr>
            <w:rStyle w:val="af9"/>
            <w:rFonts w:hint="eastAsia"/>
          </w:rPr>
          <w:t>サーバ</w:t>
        </w:r>
        <w:r w:rsidRPr="001314D5">
          <w:rPr>
            <w:rStyle w:val="af9"/>
            <w:rFonts w:hint="eastAsia"/>
          </w:rPr>
          <w:t>(UDP)</w:t>
        </w:r>
        <w:r w:rsidRPr="001314D5">
          <w:rPr>
            <w:rStyle w:val="af9"/>
            <w:rFonts w:hint="eastAsia"/>
          </w:rPr>
          <w:t>の</w:t>
        </w:r>
        <w:r w:rsidRPr="001314D5">
          <w:rPr>
            <w:rStyle w:val="af9"/>
            <w:rFonts w:hint="eastAsia"/>
          </w:rPr>
          <w:t>Input</w:t>
        </w:r>
        <w:r w:rsidRPr="001314D5">
          <w:rPr>
            <w:rStyle w:val="af9"/>
            <w:rFonts w:hint="eastAsia"/>
          </w:rPr>
          <w:t>設定</w:t>
        </w:r>
      </w:hyperlink>
    </w:p>
    <w:p w14:paraId="065C0A6D" w14:textId="63E81BCD" w:rsidR="006779CF" w:rsidRPr="00E94149" w:rsidRDefault="006779CF" w:rsidP="000B4FBC"/>
    <w:p w14:paraId="69027579" w14:textId="3F0E78FC" w:rsidR="00FA318E" w:rsidRDefault="00FA318E" w:rsidP="00885CBB">
      <w:pPr>
        <w:pStyle w:val="21"/>
      </w:pPr>
      <w:bookmarkStart w:id="39" w:name="_Toc178038540"/>
      <w:r w:rsidRPr="008F590F">
        <w:lastRenderedPageBreak/>
        <w:t>Graylog</w:t>
      </w:r>
      <w:bookmarkEnd w:id="39"/>
    </w:p>
    <w:p w14:paraId="0C2043F7" w14:textId="1AF23147" w:rsidR="00CA32D8" w:rsidRDefault="00B74280" w:rsidP="00885CBB">
      <w:pPr>
        <w:pStyle w:val="30"/>
      </w:pPr>
      <w:bookmarkStart w:id="40" w:name="_Toc178038541"/>
      <w:r>
        <w:t>I</w:t>
      </w:r>
      <w:r w:rsidR="00DB093C">
        <w:t>nstall</w:t>
      </w:r>
      <w:bookmarkEnd w:id="40"/>
    </w:p>
    <w:p w14:paraId="3F105137" w14:textId="77777777" w:rsidR="002473F1" w:rsidRDefault="00CA32D8" w:rsidP="00885CBB">
      <w:pPr>
        <w:pStyle w:val="afc"/>
      </w:pPr>
      <w:r>
        <w:t>Docker install</w:t>
      </w:r>
    </w:p>
    <w:p w14:paraId="41CA61BD" w14:textId="0C145EF0" w:rsidR="00F63A29" w:rsidRDefault="00F63A29" w:rsidP="00885CBB">
      <w:pPr>
        <w:pStyle w:val="afc"/>
      </w:pPr>
      <w:hyperlink r:id="rId31" w:history="1">
        <w:r w:rsidRPr="00F63A29">
          <w:rPr>
            <w:rStyle w:val="af9"/>
            <w:rFonts w:hint="eastAsia"/>
          </w:rPr>
          <w:t>ログ分析管理</w:t>
        </w:r>
        <w:r w:rsidRPr="00F63A29">
          <w:rPr>
            <w:rStyle w:val="af9"/>
            <w:rFonts w:hint="eastAsia"/>
          </w:rPr>
          <w:t>OSS(Graylog-6.0.3)</w:t>
        </w:r>
        <w:r w:rsidRPr="00F63A29">
          <w:rPr>
            <w:rStyle w:val="af9"/>
            <w:rFonts w:hint="eastAsia"/>
          </w:rPr>
          <w:t>の</w:t>
        </w:r>
        <w:r w:rsidRPr="00F63A29">
          <w:rPr>
            <w:rStyle w:val="af9"/>
            <w:rFonts w:hint="eastAsia"/>
          </w:rPr>
          <w:t>Docker</w:t>
        </w:r>
        <w:r w:rsidRPr="00F63A29">
          <w:rPr>
            <w:rStyle w:val="af9"/>
            <w:rFonts w:hint="eastAsia"/>
          </w:rPr>
          <w:t>実行</w:t>
        </w:r>
        <w:r w:rsidRPr="00F63A29">
          <w:rPr>
            <w:rStyle w:val="af9"/>
            <w:rFonts w:hint="eastAsia"/>
          </w:rPr>
          <w:t>Tips</w:t>
        </w:r>
      </w:hyperlink>
    </w:p>
    <w:p w14:paraId="547F7932" w14:textId="77777777" w:rsidR="00C93CEB" w:rsidRDefault="009A60D2" w:rsidP="00885CBB">
      <w:pPr>
        <w:pStyle w:val="30"/>
      </w:pPr>
      <w:bookmarkStart w:id="41" w:name="_Toc178038542"/>
      <w:r>
        <w:t>Syslog</w:t>
      </w:r>
      <w:r>
        <w:rPr>
          <w:rFonts w:hint="eastAsia"/>
        </w:rPr>
        <w:t>取り込み設定</w:t>
      </w:r>
      <w:bookmarkEnd w:id="41"/>
    </w:p>
    <w:p w14:paraId="79740689" w14:textId="77777777" w:rsidR="00F63A29" w:rsidRDefault="00C93CEB" w:rsidP="00885CBB">
      <w:pPr>
        <w:pStyle w:val="afc"/>
      </w:pPr>
      <w:r w:rsidRPr="00C93CEB">
        <w:t>Syslog</w:t>
      </w:r>
      <w:r w:rsidRPr="00C93CEB">
        <w:t>サーバ</w:t>
      </w:r>
      <w:r w:rsidRPr="00C93CEB">
        <w:t>(UDP)</w:t>
      </w:r>
      <w:r w:rsidRPr="00C93CEB">
        <w:t>の</w:t>
      </w:r>
      <w:r w:rsidRPr="00C93CEB">
        <w:t>Input</w:t>
      </w:r>
      <w:r w:rsidRPr="00C93CEB">
        <w:t>設定</w:t>
      </w:r>
    </w:p>
    <w:p w14:paraId="5BBCC832" w14:textId="2BBFD5A6" w:rsidR="00F63A29" w:rsidRPr="00F63A29" w:rsidRDefault="00F63A29" w:rsidP="00885CBB">
      <w:pPr>
        <w:pStyle w:val="afc"/>
      </w:pPr>
      <w:hyperlink r:id="rId32" w:anchor="syslog-udp-input" w:history="1">
        <w:r w:rsidRPr="00F63A29">
          <w:rPr>
            <w:rStyle w:val="af9"/>
          </w:rPr>
          <w:t>ログの受信設定をするには</w:t>
        </w:r>
        <w:r w:rsidRPr="00F63A29">
          <w:rPr>
            <w:rStyle w:val="af9"/>
          </w:rPr>
          <w:t>(Input</w:t>
        </w:r>
        <w:r w:rsidRPr="00F63A29">
          <w:rPr>
            <w:rStyle w:val="af9"/>
          </w:rPr>
          <w:t>設定</w:t>
        </w:r>
        <w:r w:rsidRPr="00F63A29">
          <w:rPr>
            <w:rStyle w:val="af9"/>
          </w:rPr>
          <w:t>)</w:t>
        </w:r>
      </w:hyperlink>
    </w:p>
    <w:p w14:paraId="0F7787C6" w14:textId="77777777" w:rsidR="00B74280" w:rsidRPr="00DD7269" w:rsidRDefault="00B74280" w:rsidP="00B74280">
      <w:pPr>
        <w:pStyle w:val="head"/>
      </w:pPr>
      <w:r>
        <w:rPr>
          <w:rFonts w:hint="eastAsia"/>
        </w:rPr>
        <w:t>参考</w:t>
      </w:r>
    </w:p>
    <w:p w14:paraId="77A073C5" w14:textId="77777777" w:rsidR="00B74280" w:rsidRDefault="00B74280" w:rsidP="00885CBB">
      <w:pPr>
        <w:pStyle w:val="Body"/>
      </w:pPr>
      <w:hyperlink r:id="rId33" w:history="1">
        <w:r w:rsidRPr="00F63A29">
          <w:rPr>
            <w:rStyle w:val="af9"/>
            <w:rFonts w:hint="eastAsia"/>
          </w:rPr>
          <w:t>ログ分析管理</w:t>
        </w:r>
        <w:r w:rsidRPr="00F63A29">
          <w:rPr>
            <w:rStyle w:val="af9"/>
            <w:rFonts w:hint="eastAsia"/>
          </w:rPr>
          <w:t>OSS(Graylog-6.0.3)</w:t>
        </w:r>
        <w:r w:rsidRPr="00F63A29">
          <w:rPr>
            <w:rStyle w:val="af9"/>
            <w:rFonts w:hint="eastAsia"/>
          </w:rPr>
          <w:t>の</w:t>
        </w:r>
        <w:r w:rsidRPr="00F63A29">
          <w:rPr>
            <w:rStyle w:val="af9"/>
            <w:rFonts w:hint="eastAsia"/>
          </w:rPr>
          <w:t>Docker</w:t>
        </w:r>
        <w:r w:rsidRPr="00F63A29">
          <w:rPr>
            <w:rStyle w:val="af9"/>
            <w:rFonts w:hint="eastAsia"/>
          </w:rPr>
          <w:t>実行</w:t>
        </w:r>
        <w:r w:rsidRPr="00F63A29">
          <w:rPr>
            <w:rStyle w:val="af9"/>
            <w:rFonts w:hint="eastAsia"/>
          </w:rPr>
          <w:t>Tips</w:t>
        </w:r>
      </w:hyperlink>
    </w:p>
    <w:p w14:paraId="61863949" w14:textId="77777777" w:rsidR="00B74280" w:rsidRDefault="00B74280" w:rsidP="00885CBB">
      <w:pPr>
        <w:pStyle w:val="Body"/>
      </w:pPr>
      <w:hyperlink r:id="rId34" w:anchor="syslog-udp-input" w:history="1">
        <w:r w:rsidRPr="00F63A29">
          <w:rPr>
            <w:rStyle w:val="af9"/>
          </w:rPr>
          <w:t>ログの受信設定をするには</w:t>
        </w:r>
        <w:r w:rsidRPr="00F63A29">
          <w:rPr>
            <w:rStyle w:val="af9"/>
          </w:rPr>
          <w:t>(Input</w:t>
        </w:r>
        <w:r w:rsidRPr="00F63A29">
          <w:rPr>
            <w:rStyle w:val="af9"/>
          </w:rPr>
          <w:t>設定</w:t>
        </w:r>
        <w:r w:rsidRPr="00F63A29">
          <w:rPr>
            <w:rStyle w:val="af9"/>
          </w:rPr>
          <w:t>)</w:t>
        </w:r>
      </w:hyperlink>
    </w:p>
    <w:p w14:paraId="755094EF" w14:textId="77777777" w:rsidR="00B74280" w:rsidRDefault="00B74280" w:rsidP="00885CBB">
      <w:pPr>
        <w:pStyle w:val="Body"/>
      </w:pPr>
      <w:hyperlink r:id="rId35" w:history="1">
        <w:r w:rsidRPr="00F63A29">
          <w:rPr>
            <w:rStyle w:val="af9"/>
            <w:rFonts w:hint="eastAsia"/>
          </w:rPr>
          <w:t>Gray</w:t>
        </w:r>
        <w:r w:rsidRPr="00F63A29">
          <w:rPr>
            <w:rStyle w:val="af9"/>
          </w:rPr>
          <w:t>log</w:t>
        </w:r>
        <w:r w:rsidRPr="00F63A29">
          <w:rPr>
            <w:rStyle w:val="af9"/>
            <w:rFonts w:hint="eastAsia"/>
          </w:rPr>
          <w:t>日本語マニュアル</w:t>
        </w:r>
      </w:hyperlink>
    </w:p>
    <w:p w14:paraId="30196F32" w14:textId="12766D2C" w:rsidR="00B33BC8" w:rsidRDefault="00B33BC8" w:rsidP="00885CBB">
      <w:pPr>
        <w:pStyle w:val="Body"/>
      </w:pPr>
      <w:hyperlink r:id="rId36" w:history="1">
        <w:r w:rsidRPr="00B33BC8">
          <w:rPr>
            <w:rStyle w:val="af9"/>
          </w:rPr>
          <w:t>Getting Started - Graylog v1.x</w:t>
        </w:r>
      </w:hyperlink>
    </w:p>
    <w:p w14:paraId="53E32826" w14:textId="75123E19" w:rsidR="00B33BC8" w:rsidRPr="00F63A29" w:rsidRDefault="00B33BC8" w:rsidP="00885CBB">
      <w:pPr>
        <w:pStyle w:val="Body"/>
      </w:pPr>
      <w:hyperlink r:id="rId37" w:history="1">
        <w:r w:rsidRPr="00B33BC8">
          <w:rPr>
            <w:rStyle w:val="af9"/>
            <w:rFonts w:hint="eastAsia"/>
          </w:rPr>
          <w:t>ログ監視ツールについて調べてみた</w:t>
        </w:r>
      </w:hyperlink>
    </w:p>
    <w:p w14:paraId="1F7DF9F5" w14:textId="77777777" w:rsidR="00C93CEB" w:rsidRDefault="00C93CEB" w:rsidP="00C93CEB"/>
    <w:p w14:paraId="238099B9" w14:textId="38CD8C27" w:rsidR="00AF5DF4" w:rsidRDefault="003F28F0" w:rsidP="00885CBB">
      <w:pPr>
        <w:pStyle w:val="21"/>
      </w:pPr>
      <w:bookmarkStart w:id="42" w:name="_Toc178038543"/>
      <w:r>
        <w:t>rsyslog -&gt; Graylog</w:t>
      </w:r>
      <w:r>
        <w:rPr>
          <w:rFonts w:hint="eastAsia"/>
        </w:rPr>
        <w:t>へのログ転送</w:t>
      </w:r>
      <w:bookmarkEnd w:id="42"/>
    </w:p>
    <w:p w14:paraId="12A229F3" w14:textId="04C256D1" w:rsidR="00DE6D75" w:rsidRDefault="00DE6D75" w:rsidP="00885CBB">
      <w:pPr>
        <w:pStyle w:val="30"/>
      </w:pPr>
      <w:bookmarkStart w:id="43" w:name="_Toc178038544"/>
      <w:commentRangeStart w:id="44"/>
      <w:r>
        <w:t>rsyslog</w:t>
      </w:r>
      <w:r>
        <w:rPr>
          <w:rFonts w:hint="eastAsia"/>
        </w:rPr>
        <w:t>の設定</w:t>
      </w:r>
      <w:commentRangeEnd w:id="44"/>
      <w:r w:rsidR="00E42877">
        <w:rPr>
          <w:rStyle w:val="aff8"/>
          <w:rFonts w:asciiTheme="minorHAnsi" w:eastAsiaTheme="minorEastAsia" w:hAnsiTheme="minorHAnsi" w:cstheme="minorBidi"/>
          <w:b w:val="0"/>
          <w:color w:val="707070" w:themeColor="accent1"/>
        </w:rPr>
        <w:commentReference w:id="44"/>
      </w:r>
      <w:bookmarkEnd w:id="43"/>
    </w:p>
    <w:p w14:paraId="7948233E" w14:textId="29967C63" w:rsidR="008E555C" w:rsidRDefault="008E555C" w:rsidP="008E555C">
      <w:pPr>
        <w:pStyle w:val="a2"/>
        <w:numPr>
          <w:ilvl w:val="0"/>
          <w:numId w:val="38"/>
        </w:numPr>
      </w:pPr>
      <w:r w:rsidRPr="008E555C">
        <w:t>sudo vim /etc/rsyslog.d/50-forward.conf</w:t>
      </w:r>
    </w:p>
    <w:p w14:paraId="47BE1419" w14:textId="16ED6119" w:rsidR="00A71BB2" w:rsidRDefault="00A71BB2" w:rsidP="00A71BB2">
      <w:pPr>
        <w:pStyle w:val="afc"/>
      </w:pPr>
      <w:r>
        <w:t>$ModLoad imudp</w:t>
      </w:r>
    </w:p>
    <w:p w14:paraId="6215EC0E" w14:textId="77777777" w:rsidR="00A71BB2" w:rsidRDefault="00A71BB2" w:rsidP="00A71BB2">
      <w:pPr>
        <w:pStyle w:val="afc"/>
      </w:pPr>
      <w:r>
        <w:t>$UDPServerRun 514</w:t>
      </w:r>
    </w:p>
    <w:p w14:paraId="7E0DC147" w14:textId="77777777" w:rsidR="00A71BB2" w:rsidRDefault="00A71BB2" w:rsidP="00A71BB2">
      <w:pPr>
        <w:pStyle w:val="afc"/>
      </w:pPr>
    </w:p>
    <w:p w14:paraId="70BCCC15" w14:textId="77777777" w:rsidR="00A71BB2" w:rsidRDefault="00A71BB2" w:rsidP="00A71BB2">
      <w:pPr>
        <w:pStyle w:val="afc"/>
      </w:pPr>
      <w:r>
        <w:t>$ActionQueueType LinkedList # use asynchronous processing</w:t>
      </w:r>
    </w:p>
    <w:p w14:paraId="15EE353F" w14:textId="77777777" w:rsidR="00A71BB2" w:rsidRDefault="00A71BB2" w:rsidP="00A71BB2">
      <w:pPr>
        <w:pStyle w:val="afc"/>
      </w:pPr>
      <w:r>
        <w:t>$ActionQueueFileName srvrfwd # set file name, also enables disk mode</w:t>
      </w:r>
    </w:p>
    <w:p w14:paraId="6E7D6FDA" w14:textId="77777777" w:rsidR="00A71BB2" w:rsidRDefault="00A71BB2" w:rsidP="00A71BB2">
      <w:pPr>
        <w:pStyle w:val="afc"/>
      </w:pPr>
      <w:r>
        <w:t>$ActionResumeRetryCount -1 # infinite retries on insert failure</w:t>
      </w:r>
    </w:p>
    <w:p w14:paraId="5D38E05A" w14:textId="77777777" w:rsidR="00A71BB2" w:rsidRDefault="00A71BB2" w:rsidP="00A71BB2">
      <w:pPr>
        <w:pStyle w:val="afc"/>
      </w:pPr>
      <w:r>
        <w:t>$ActionQueueSaveOnShutdown on # save in-memory data if rsyslog shuts down</w:t>
      </w:r>
    </w:p>
    <w:p w14:paraId="6A03B495" w14:textId="77777777" w:rsidR="00A71BB2" w:rsidRDefault="00A71BB2" w:rsidP="00A71BB2">
      <w:pPr>
        <w:pStyle w:val="afc"/>
      </w:pPr>
    </w:p>
    <w:p w14:paraId="24F0B788" w14:textId="77777777" w:rsidR="00C432A3" w:rsidRDefault="00A71BB2" w:rsidP="00C432A3">
      <w:pPr>
        <w:pStyle w:val="afc"/>
      </w:pPr>
      <w:r>
        <w:t>*.* @192.168.11.204:5140;RSYSLOG_SyslogProtocol23Format</w:t>
      </w:r>
    </w:p>
    <w:p w14:paraId="65483D2F" w14:textId="744AFCD2" w:rsidR="00AC1FB8" w:rsidRPr="00AC1FB8" w:rsidRDefault="00AC1FB8" w:rsidP="00C432A3">
      <w:pPr>
        <w:pStyle w:val="affff9"/>
        <w:ind w:left="880"/>
      </w:pPr>
      <w:r>
        <w:rPr>
          <w:rFonts w:hint="eastAsia"/>
        </w:rPr>
        <w:t>★＠一つ：</w:t>
      </w:r>
      <w:r>
        <w:rPr>
          <w:rFonts w:ascii="Cambria" w:hAnsi="Cambria" w:cs="Cambria"/>
        </w:rPr>
        <w:t>U</w:t>
      </w:r>
      <w:r w:rsidR="00C432A3">
        <w:rPr>
          <w:rFonts w:ascii="Cambria" w:hAnsi="Cambria" w:cs="Cambria"/>
        </w:rPr>
        <w:t>DP, @</w:t>
      </w:r>
      <w:r w:rsidR="00C432A3">
        <w:rPr>
          <w:rFonts w:ascii="Cambria" w:hAnsi="Cambria" w:cs="Cambria" w:hint="eastAsia"/>
        </w:rPr>
        <w:t>二つ：</w:t>
      </w:r>
      <w:r w:rsidR="00C432A3">
        <w:rPr>
          <w:rFonts w:ascii="Cambria" w:hAnsi="Cambria" w:cs="Cambria"/>
        </w:rPr>
        <w:t>TCP</w:t>
      </w:r>
    </w:p>
    <w:p w14:paraId="71737BCE" w14:textId="77777777" w:rsidR="00DE6D75" w:rsidRPr="00DD7269" w:rsidRDefault="00DE6D75" w:rsidP="00DE6D75">
      <w:pPr>
        <w:pStyle w:val="head"/>
      </w:pPr>
      <w:r>
        <w:rPr>
          <w:rFonts w:hint="eastAsia"/>
        </w:rPr>
        <w:t>参考</w:t>
      </w:r>
    </w:p>
    <w:p w14:paraId="6CE6D32E" w14:textId="0BE249AC" w:rsidR="00AB62E0" w:rsidRDefault="00AB62E0" w:rsidP="00885CBB">
      <w:pPr>
        <w:pStyle w:val="Body"/>
      </w:pPr>
      <w:hyperlink r:id="rId42" w:history="1">
        <w:r w:rsidRPr="00AB62E0">
          <w:rPr>
            <w:rStyle w:val="af9"/>
            <w:rFonts w:hint="eastAsia"/>
          </w:rPr>
          <w:t>rsyslog</w:t>
        </w:r>
        <w:r w:rsidRPr="00AB62E0">
          <w:rPr>
            <w:rStyle w:val="af9"/>
            <w:rFonts w:hint="eastAsia"/>
          </w:rPr>
          <w:t>で取得したログを直接</w:t>
        </w:r>
        <w:r w:rsidRPr="00AB62E0">
          <w:rPr>
            <w:rStyle w:val="af9"/>
            <w:rFonts w:hint="eastAsia"/>
          </w:rPr>
          <w:t>fluentd</w:t>
        </w:r>
        <w:r w:rsidRPr="00AB62E0">
          <w:rPr>
            <w:rStyle w:val="af9"/>
            <w:rFonts w:hint="eastAsia"/>
          </w:rPr>
          <w:t>に送る</w:t>
        </w:r>
      </w:hyperlink>
    </w:p>
    <w:p w14:paraId="41B5C07E" w14:textId="49C77F58" w:rsidR="0053771E" w:rsidRDefault="0053771E" w:rsidP="00885CBB">
      <w:pPr>
        <w:pStyle w:val="Body"/>
      </w:pPr>
      <w:hyperlink r:id="rId43" w:history="1">
        <w:r w:rsidRPr="0053771E">
          <w:rPr>
            <w:rStyle w:val="af9"/>
            <w:rFonts w:hint="eastAsia"/>
          </w:rPr>
          <w:t>fluentd</w:t>
        </w:r>
        <w:r w:rsidRPr="0053771E">
          <w:rPr>
            <w:rStyle w:val="af9"/>
            <w:rFonts w:hint="eastAsia"/>
          </w:rPr>
          <w:t>の</w:t>
        </w:r>
        <w:r w:rsidRPr="0053771E">
          <w:rPr>
            <w:rStyle w:val="af9"/>
            <w:rFonts w:hint="eastAsia"/>
          </w:rPr>
          <w:t>syslog</w:t>
        </w:r>
        <w:r w:rsidRPr="0053771E">
          <w:rPr>
            <w:rStyle w:val="af9"/>
            <w:rFonts w:hint="eastAsia"/>
          </w:rPr>
          <w:t>プラグインを使って</w:t>
        </w:r>
        <w:r w:rsidRPr="0053771E">
          <w:rPr>
            <w:rStyle w:val="af9"/>
            <w:rFonts w:hint="eastAsia"/>
          </w:rPr>
          <w:t>syslog</w:t>
        </w:r>
        <w:r w:rsidRPr="0053771E">
          <w:rPr>
            <w:rStyle w:val="af9"/>
            <w:rFonts w:hint="eastAsia"/>
          </w:rPr>
          <w:t>プロトコルでログを受け取る</w:t>
        </w:r>
      </w:hyperlink>
    </w:p>
    <w:p w14:paraId="44D945B6" w14:textId="621B640C" w:rsidR="007C505B" w:rsidRDefault="007C505B" w:rsidP="00885CBB">
      <w:pPr>
        <w:pStyle w:val="Body"/>
      </w:pPr>
      <w:hyperlink r:id="rId44" w:history="1">
        <w:r w:rsidRPr="007C505B">
          <w:rPr>
            <w:rStyle w:val="af9"/>
            <w:rFonts w:hint="eastAsia"/>
          </w:rPr>
          <w:t>rsyslog</w:t>
        </w:r>
        <w:r w:rsidRPr="007C505B">
          <w:rPr>
            <w:rStyle w:val="af9"/>
            <w:rFonts w:hint="eastAsia"/>
          </w:rPr>
          <w:t>サーバで外部からのログを受け付ける</w:t>
        </w:r>
      </w:hyperlink>
    </w:p>
    <w:p w14:paraId="4744873B" w14:textId="77777777" w:rsidR="003F28F0" w:rsidRPr="00B33BC8" w:rsidRDefault="003F28F0" w:rsidP="00C93CEB"/>
    <w:p w14:paraId="0A902721" w14:textId="6FA46A10" w:rsidR="00D63116" w:rsidRPr="008D5D69" w:rsidRDefault="00D63116" w:rsidP="00885CBB">
      <w:pPr>
        <w:pStyle w:val="1"/>
        <w:spacing w:before="0" w:after="0"/>
        <w:rPr>
          <w:lang w:val="en-GB"/>
        </w:rPr>
      </w:pPr>
      <w:bookmarkStart w:id="45" w:name="_Toc178038545"/>
      <w:r>
        <w:t>Tips</w:t>
      </w:r>
      <w:r w:rsidR="002D1169">
        <w:t>!</w:t>
      </w:r>
      <w:bookmarkEnd w:id="45"/>
    </w:p>
    <w:p w14:paraId="74D4CC08" w14:textId="2AFF771C" w:rsidR="00D63116" w:rsidRPr="008F590F" w:rsidRDefault="002D1169" w:rsidP="00885CBB">
      <w:pPr>
        <w:pStyle w:val="21"/>
      </w:pPr>
      <w:bookmarkStart w:id="46" w:name="_Toc178038546"/>
      <w:r w:rsidRPr="008F590F">
        <w:t>Docker</w:t>
      </w:r>
      <w:bookmarkEnd w:id="46"/>
    </w:p>
    <w:p w14:paraId="1B5133FA" w14:textId="7AA1355F" w:rsidR="002D1169" w:rsidRPr="00D50633" w:rsidRDefault="002D1169" w:rsidP="00885CBB">
      <w:pPr>
        <w:pStyle w:val="30"/>
      </w:pPr>
      <w:bookmarkStart w:id="47" w:name="_Toc178038547"/>
      <w:r>
        <w:t>Docker-compose</w:t>
      </w:r>
      <w:r>
        <w:rPr>
          <w:rFonts w:hint="eastAsia"/>
        </w:rPr>
        <w:t>とかやりすぎて、ゴミを一掃したいとき</w:t>
      </w:r>
      <w:bookmarkEnd w:id="47"/>
    </w:p>
    <w:p w14:paraId="52ACD3CC" w14:textId="3044AAC1" w:rsidR="00D63116" w:rsidRDefault="003B7BAF" w:rsidP="00885CBB">
      <w:pPr>
        <w:pStyle w:val="afc"/>
      </w:pPr>
      <w:hyperlink r:id="rId45" w:history="1">
        <w:r w:rsidRPr="00EC7D14">
          <w:rPr>
            <w:rStyle w:val="af9"/>
          </w:rPr>
          <w:t>https://docs.docker.jp/config/pruning.html</w:t>
        </w:r>
      </w:hyperlink>
    </w:p>
    <w:p w14:paraId="7C63326A" w14:textId="77777777" w:rsidR="003B7BAF" w:rsidRDefault="003B7BAF" w:rsidP="00885CBB">
      <w:pPr>
        <w:pStyle w:val="afc"/>
      </w:pPr>
    </w:p>
    <w:p w14:paraId="6AB6E16C" w14:textId="77777777" w:rsidR="003B7BAF" w:rsidRPr="003B7BAF" w:rsidRDefault="003B7BAF" w:rsidP="00885CBB">
      <w:pPr>
        <w:pStyle w:val="afc"/>
      </w:pPr>
      <w:r w:rsidRPr="003B7BAF">
        <w:t>既存のコンテナ～使われていないイメージすべてを削除するには、</w:t>
      </w:r>
      <w:r w:rsidRPr="003B7BAF">
        <w:t xml:space="preserve"> -a </w:t>
      </w:r>
      <w:r w:rsidRPr="003B7BAF">
        <w:t>フラグを使います。</w:t>
      </w:r>
    </w:p>
    <w:p w14:paraId="04F2E4B9" w14:textId="77777777" w:rsidR="003B7BAF" w:rsidRPr="003B7BAF" w:rsidRDefault="003B7BAF" w:rsidP="00885CBB">
      <w:pPr>
        <w:pStyle w:val="afc"/>
      </w:pPr>
      <w:r w:rsidRPr="003B7BAF">
        <w:t>$ docker image prune -a</w:t>
      </w:r>
    </w:p>
    <w:p w14:paraId="753D43AD" w14:textId="77777777" w:rsidR="003B7BAF" w:rsidRPr="003B7BAF" w:rsidRDefault="003B7BAF" w:rsidP="00885CBB">
      <w:pPr>
        <w:pStyle w:val="afc"/>
      </w:pPr>
    </w:p>
    <w:p w14:paraId="4A5A4613" w14:textId="77777777" w:rsidR="003B7BAF" w:rsidRPr="003B7BAF" w:rsidRDefault="003B7BAF" w:rsidP="00885CBB">
      <w:pPr>
        <w:pStyle w:val="afc"/>
      </w:pPr>
      <w:r w:rsidRPr="003B7BAF">
        <w:t>WARNING! This will remove all images without at least one container associated to them.</w:t>
      </w:r>
    </w:p>
    <w:p w14:paraId="043F14E8" w14:textId="77777777" w:rsidR="003B7BAF" w:rsidRPr="003B7BAF" w:rsidRDefault="003B7BAF" w:rsidP="00885CBB">
      <w:pPr>
        <w:pStyle w:val="afc"/>
      </w:pPr>
      <w:r w:rsidRPr="003B7BAF">
        <w:t>Are you sure you want to continue? [y/N] y</w:t>
      </w:r>
    </w:p>
    <w:p w14:paraId="6241DF53" w14:textId="77777777" w:rsidR="003B7BAF" w:rsidRDefault="003B7BAF" w:rsidP="00885CBB">
      <w:pPr>
        <w:pStyle w:val="afc"/>
      </w:pPr>
    </w:p>
    <w:p w14:paraId="62A67973" w14:textId="4238AFA6" w:rsidR="0005484A" w:rsidRPr="00D50633" w:rsidRDefault="0005484A" w:rsidP="00885CBB">
      <w:pPr>
        <w:pStyle w:val="30"/>
      </w:pPr>
      <w:bookmarkStart w:id="48" w:name="_Toc178038548"/>
      <w:r>
        <w:rPr>
          <w:rFonts w:hint="eastAsia"/>
        </w:rPr>
        <w:t>読み書き権限問題。サービスを</w:t>
      </w:r>
      <w:r>
        <w:t>Root</w:t>
      </w:r>
      <w:r>
        <w:rPr>
          <w:rFonts w:hint="eastAsia"/>
        </w:rPr>
        <w:t>権限で起動したいとき</w:t>
      </w:r>
      <w:bookmarkEnd w:id="48"/>
    </w:p>
    <w:p w14:paraId="5DE3870C" w14:textId="000B8BF2" w:rsidR="0005484A" w:rsidRDefault="0005484A" w:rsidP="00885CBB">
      <w:pPr>
        <w:pStyle w:val="afc"/>
      </w:pPr>
      <w:hyperlink r:id="rId46" w:history="1">
        <w:r w:rsidRPr="00EC7D14">
          <w:rPr>
            <w:rStyle w:val="af9"/>
          </w:rPr>
          <w:t>https://www.oresamalabo.net/entry/2019/03/09/120747</w:t>
        </w:r>
      </w:hyperlink>
    </w:p>
    <w:p w14:paraId="42E0D93A" w14:textId="77777777" w:rsidR="00AF5DF4" w:rsidRDefault="00AF5DF4" w:rsidP="00885CBB">
      <w:pPr>
        <w:pStyle w:val="afc"/>
      </w:pPr>
      <w:r>
        <w:rPr>
          <w:rFonts w:hint="eastAsia"/>
        </w:rPr>
        <w:t>解決策</w:t>
      </w:r>
    </w:p>
    <w:p w14:paraId="46FA60F5" w14:textId="77777777" w:rsidR="00AF5DF4" w:rsidRDefault="00AF5DF4" w:rsidP="00885CBB">
      <w:pPr>
        <w:pStyle w:val="afc"/>
      </w:pPr>
      <w:r>
        <w:rPr>
          <w:rFonts w:hint="eastAsia"/>
        </w:rPr>
        <w:t>→</w:t>
      </w:r>
      <w:r>
        <w:rPr>
          <w:rFonts w:hint="eastAsia"/>
        </w:rPr>
        <w:t xml:space="preserve"> td-agent</w:t>
      </w:r>
      <w:r>
        <w:rPr>
          <w:rFonts w:hint="eastAsia"/>
        </w:rPr>
        <w:t>サービス</w:t>
      </w:r>
      <w:r>
        <w:rPr>
          <w:rFonts w:hint="eastAsia"/>
        </w:rPr>
        <w:t xml:space="preserve"> </w:t>
      </w:r>
      <w:r>
        <w:rPr>
          <w:rFonts w:hint="eastAsia"/>
        </w:rPr>
        <w:t>を</w:t>
      </w:r>
      <w:r>
        <w:rPr>
          <w:rFonts w:hint="eastAsia"/>
        </w:rPr>
        <w:t xml:space="preserve"> root </w:t>
      </w:r>
      <w:r>
        <w:rPr>
          <w:rFonts w:hint="eastAsia"/>
        </w:rPr>
        <w:t>ユーザーで起動する。</w:t>
      </w:r>
    </w:p>
    <w:p w14:paraId="0E667D82" w14:textId="77777777" w:rsidR="00AF5DF4" w:rsidRDefault="00AF5DF4" w:rsidP="00885CBB">
      <w:pPr>
        <w:pStyle w:val="afc"/>
      </w:pPr>
      <w:r>
        <w:t xml:space="preserve"> </w:t>
      </w:r>
    </w:p>
    <w:p w14:paraId="2B5F91D4" w14:textId="0CE9AA4A" w:rsidR="0005484A" w:rsidRPr="00AF5DF4" w:rsidRDefault="00AF5DF4" w:rsidP="00885CBB">
      <w:pPr>
        <w:pStyle w:val="afc"/>
      </w:pPr>
      <w:r>
        <w:rPr>
          <w:rFonts w:hint="eastAsia"/>
        </w:rPr>
        <w:t xml:space="preserve">td-agent </w:t>
      </w:r>
      <w:r>
        <w:rPr>
          <w:rFonts w:hint="eastAsia"/>
        </w:rPr>
        <w:t>のログを確認すると、</w:t>
      </w:r>
      <w:r>
        <w:rPr>
          <w:rFonts w:hint="eastAsia"/>
        </w:rPr>
        <w:t xml:space="preserve">`Permission denied` </w:t>
      </w:r>
      <w:r>
        <w:rPr>
          <w:rFonts w:hint="eastAsia"/>
        </w:rPr>
        <w:t>というメッセージが毎秒出力されている事がわかり、実行ユーザーの権限に問題があるのではないかという仮説が立てられます。</w:t>
      </w:r>
    </w:p>
    <w:sectPr w:rsidR="0005484A" w:rsidRPr="00AF5DF4" w:rsidSect="00E32B5E">
      <w:footerReference w:type="default" r:id="rId47"/>
      <w:pgSz w:w="11907" w:h="16839"/>
      <w:pgMar w:top="1440" w:right="1797" w:bottom="1077" w:left="1797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44" w:author="masaya Takamatsu" w:date="2024-09-17T21:57:00Z" w:initials="mT">
    <w:p w14:paraId="365A0877" w14:textId="3A8CAFD4" w:rsidR="00E42877" w:rsidRDefault="00E42877">
      <w:pPr>
        <w:pStyle w:val="aff3"/>
      </w:pPr>
      <w:r>
        <w:rPr>
          <w:rStyle w:val="aff8"/>
        </w:rPr>
        <w:annotationRef/>
      </w:r>
      <w:r w:rsidR="00E73AE4">
        <w:rPr>
          <w:rFonts w:hint="eastAsia"/>
        </w:rPr>
        <w:t>コンフィグ例を記載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65A087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BBB4FE2" w16cex:dateUtc="2024-09-17T12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65A0877" w16cid:durableId="4BBB4FE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A73AC1" w14:textId="77777777" w:rsidR="005E3256" w:rsidRDefault="005E3256">
      <w:r>
        <w:separator/>
      </w:r>
    </w:p>
    <w:p w14:paraId="4185A441" w14:textId="77777777" w:rsidR="005E3256" w:rsidRDefault="005E3256"/>
    <w:p w14:paraId="3EFB168C" w14:textId="77777777" w:rsidR="005E3256" w:rsidRDefault="005E3256"/>
    <w:p w14:paraId="419CD6E5" w14:textId="77777777" w:rsidR="005E3256" w:rsidRDefault="005E3256"/>
  </w:endnote>
  <w:endnote w:type="continuationSeparator" w:id="0">
    <w:p w14:paraId="73784C4B" w14:textId="77777777" w:rsidR="005E3256" w:rsidRDefault="005E3256">
      <w:r>
        <w:continuationSeparator/>
      </w:r>
    </w:p>
    <w:p w14:paraId="6913BC73" w14:textId="77777777" w:rsidR="005E3256" w:rsidRDefault="005E3256"/>
    <w:p w14:paraId="35317480" w14:textId="77777777" w:rsidR="005E3256" w:rsidRDefault="005E3256"/>
    <w:p w14:paraId="454F1B7B" w14:textId="77777777" w:rsidR="005E3256" w:rsidRDefault="005E3256"/>
  </w:endnote>
  <w:endnote w:type="continuationNotice" w:id="1">
    <w:p w14:paraId="10C086C9" w14:textId="77777777" w:rsidR="005E3256" w:rsidRDefault="005E3256"/>
    <w:p w14:paraId="44FF93AD" w14:textId="77777777" w:rsidR="005E3256" w:rsidRDefault="005E3256"/>
    <w:p w14:paraId="1BD138B4" w14:textId="77777777" w:rsidR="005E3256" w:rsidRDefault="005E325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メイリオ">
    <w:altName w:val="Meiryo"/>
    <w:panose1 w:val="020B0604030504040204"/>
    <w:charset w:val="80"/>
    <w:family w:val="swiss"/>
    <w:pitch w:val="variable"/>
    <w:sig w:usb0="E10102FF" w:usb1="EAC7FFFF" w:usb2="0801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 (本文のフォント - コンプレックス">
    <w:altName w:val="ＭＳ 明朝"/>
    <w:panose1 w:val="020B0604020202020204"/>
    <w:charset w:val="80"/>
    <w:family w:val="roman"/>
    <w:pitch w:val="default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bel">
    <w:panose1 w:val="020005060300000200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EF6AE1" w14:textId="77777777" w:rsidR="004E1E96" w:rsidRDefault="00611198">
    <w:pPr>
      <w:pStyle w:val="a9"/>
    </w:pPr>
    <w:r>
      <w:rPr>
        <w:noProof w:val="0"/>
      </w:rPr>
      <w:fldChar w:fldCharType="begin"/>
    </w:r>
    <w:r>
      <w:instrText xml:space="preserve"> PAGE   \* MERGEFORMAT </w:instrText>
    </w:r>
    <w:r>
      <w:rPr>
        <w:noProof w:val="0"/>
      </w:rPr>
      <w:fldChar w:fldCharType="separate"/>
    </w:r>
    <w:r>
      <w:t>2</w:t>
    </w:r>
    <w:r>
      <w:fldChar w:fldCharType="end"/>
    </w:r>
  </w:p>
  <w:p w14:paraId="173D1C7D" w14:textId="77777777" w:rsidR="007C505B" w:rsidRDefault="007C505B"/>
  <w:p w14:paraId="4662673A" w14:textId="77777777" w:rsidR="007C505B" w:rsidRDefault="007C505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0CD719" w14:textId="77777777" w:rsidR="005E3256" w:rsidRDefault="005E3256">
      <w:r>
        <w:separator/>
      </w:r>
    </w:p>
    <w:p w14:paraId="73A4B365" w14:textId="77777777" w:rsidR="005E3256" w:rsidRDefault="005E3256"/>
    <w:p w14:paraId="10831751" w14:textId="77777777" w:rsidR="005E3256" w:rsidRDefault="005E3256"/>
    <w:p w14:paraId="10222804" w14:textId="77777777" w:rsidR="005E3256" w:rsidRDefault="005E3256"/>
  </w:footnote>
  <w:footnote w:type="continuationSeparator" w:id="0">
    <w:p w14:paraId="218FACAE" w14:textId="77777777" w:rsidR="005E3256" w:rsidRDefault="005E3256">
      <w:r>
        <w:continuationSeparator/>
      </w:r>
    </w:p>
    <w:p w14:paraId="1FE05259" w14:textId="77777777" w:rsidR="005E3256" w:rsidRDefault="005E3256"/>
    <w:p w14:paraId="7BC3F094" w14:textId="77777777" w:rsidR="005E3256" w:rsidRDefault="005E3256"/>
    <w:p w14:paraId="26F14C36" w14:textId="77777777" w:rsidR="005E3256" w:rsidRDefault="005E3256"/>
  </w:footnote>
  <w:footnote w:type="continuationNotice" w:id="1">
    <w:p w14:paraId="788F6481" w14:textId="77777777" w:rsidR="005E3256" w:rsidRDefault="005E3256"/>
    <w:p w14:paraId="300F9164" w14:textId="77777777" w:rsidR="005E3256" w:rsidRDefault="005E3256"/>
    <w:p w14:paraId="60496BCA" w14:textId="77777777" w:rsidR="005E3256" w:rsidRDefault="005E325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0"/>
    <w:multiLevelType w:val="singleLevel"/>
    <w:tmpl w:val="3E1C2992"/>
    <w:lvl w:ilvl="0">
      <w:start w:val="1"/>
      <w:numFmt w:val="bullet"/>
      <w:pStyle w:val="5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1"/>
    <w:multiLevelType w:val="singleLevel"/>
    <w:tmpl w:val="EEF86910"/>
    <w:lvl w:ilvl="0">
      <w:start w:val="1"/>
      <w:numFmt w:val="bullet"/>
      <w:pStyle w:val="4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FFFFFF82"/>
    <w:multiLevelType w:val="singleLevel"/>
    <w:tmpl w:val="8AC053A8"/>
    <w:lvl w:ilvl="0">
      <w:start w:val="1"/>
      <w:numFmt w:val="bullet"/>
      <w:pStyle w:val="3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FFFFFF83"/>
    <w:multiLevelType w:val="singleLevel"/>
    <w:tmpl w:val="7B82CE20"/>
    <w:lvl w:ilvl="0">
      <w:start w:val="1"/>
      <w:numFmt w:val="bullet"/>
      <w:pStyle w:val="2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4" w15:restartNumberingAfterBreak="0">
    <w:nsid w:val="FFFFFF88"/>
    <w:multiLevelType w:val="singleLevel"/>
    <w:tmpl w:val="38BE43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5" w15:restartNumberingAfterBreak="0">
    <w:nsid w:val="FFFFFF89"/>
    <w:multiLevelType w:val="singleLevel"/>
    <w:tmpl w:val="B29A50F0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017E7725"/>
    <w:multiLevelType w:val="hybridMultilevel"/>
    <w:tmpl w:val="1C647F6C"/>
    <w:lvl w:ilvl="0" w:tplc="DC6488F6">
      <w:start w:val="1"/>
      <w:numFmt w:val="bullet"/>
      <w:pStyle w:val="Body"/>
      <w:lvlText w:val=""/>
      <w:lvlJc w:val="left"/>
      <w:pPr>
        <w:ind w:left="132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8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0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7" w15:restartNumberingAfterBreak="0">
    <w:nsid w:val="07015382"/>
    <w:multiLevelType w:val="multilevel"/>
    <w:tmpl w:val="ADC84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552378"/>
    <w:multiLevelType w:val="hybridMultilevel"/>
    <w:tmpl w:val="C074C7B4"/>
    <w:lvl w:ilvl="0" w:tplc="4D18FBBC">
      <w:start w:val="1"/>
      <w:numFmt w:val="bullet"/>
      <w:pStyle w:val="a1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0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2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4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9" w15:restartNumberingAfterBreak="0">
    <w:nsid w:val="18BE627A"/>
    <w:multiLevelType w:val="hybridMultilevel"/>
    <w:tmpl w:val="54F6D104"/>
    <w:lvl w:ilvl="0" w:tplc="04090001">
      <w:start w:val="1"/>
      <w:numFmt w:val="bullet"/>
      <w:lvlText w:val=""/>
      <w:lvlJc w:val="left"/>
      <w:pPr>
        <w:ind w:left="1456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96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3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6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216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65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6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536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976" w:hanging="440"/>
      </w:pPr>
      <w:rPr>
        <w:rFonts w:ascii="Wingdings" w:hAnsi="Wingdings" w:hint="default"/>
      </w:rPr>
    </w:lvl>
  </w:abstractNum>
  <w:abstractNum w:abstractNumId="10" w15:restartNumberingAfterBreak="0">
    <w:nsid w:val="24464FD4"/>
    <w:multiLevelType w:val="hybridMultilevel"/>
    <w:tmpl w:val="78583FCC"/>
    <w:lvl w:ilvl="0" w:tplc="04090001">
      <w:start w:val="1"/>
      <w:numFmt w:val="bullet"/>
      <w:lvlText w:val=""/>
      <w:lvlJc w:val="left"/>
      <w:pPr>
        <w:ind w:left="1456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96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3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6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216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65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6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536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976" w:hanging="440"/>
      </w:pPr>
      <w:rPr>
        <w:rFonts w:ascii="Wingdings" w:hAnsi="Wingdings" w:hint="default"/>
      </w:rPr>
    </w:lvl>
  </w:abstractNum>
  <w:abstractNum w:abstractNumId="11" w15:restartNumberingAfterBreak="0">
    <w:nsid w:val="28F60E99"/>
    <w:multiLevelType w:val="hybridMultilevel"/>
    <w:tmpl w:val="28A6F1A6"/>
    <w:lvl w:ilvl="0" w:tplc="05A0480E">
      <w:start w:val="1"/>
      <w:numFmt w:val="decimal"/>
      <w:pStyle w:val="a2"/>
      <w:lvlText w:val="%1."/>
      <w:lvlJc w:val="left"/>
      <w:pPr>
        <w:ind w:left="1160" w:hanging="440"/>
      </w:pPr>
    </w:lvl>
    <w:lvl w:ilvl="1" w:tplc="04090017">
      <w:start w:val="1"/>
      <w:numFmt w:val="aiueoFullWidth"/>
      <w:lvlText w:val="(%2)"/>
      <w:lvlJc w:val="left"/>
      <w:pPr>
        <w:ind w:left="1600" w:hanging="440"/>
      </w:pPr>
    </w:lvl>
    <w:lvl w:ilvl="2" w:tplc="04090011">
      <w:start w:val="1"/>
      <w:numFmt w:val="decimalEnclosedCircle"/>
      <w:lvlText w:val="%3"/>
      <w:lvlJc w:val="left"/>
      <w:pPr>
        <w:ind w:left="2040" w:hanging="440"/>
      </w:pPr>
    </w:lvl>
    <w:lvl w:ilvl="3" w:tplc="0409000F">
      <w:start w:val="1"/>
      <w:numFmt w:val="decimal"/>
      <w:lvlText w:val="%4."/>
      <w:lvlJc w:val="left"/>
      <w:pPr>
        <w:ind w:left="2480" w:hanging="440"/>
      </w:pPr>
    </w:lvl>
    <w:lvl w:ilvl="4" w:tplc="04090017" w:tentative="1">
      <w:start w:val="1"/>
      <w:numFmt w:val="aiueoFullWidth"/>
      <w:lvlText w:val="(%5)"/>
      <w:lvlJc w:val="left"/>
      <w:pPr>
        <w:ind w:left="2920" w:hanging="44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7" w:tentative="1">
      <w:start w:val="1"/>
      <w:numFmt w:val="aiueoFullWidth"/>
      <w:lvlText w:val="(%8)"/>
      <w:lvlJc w:val="left"/>
      <w:pPr>
        <w:ind w:left="4240" w:hanging="440"/>
      </w:pPr>
    </w:lvl>
    <w:lvl w:ilvl="8" w:tplc="04090011" w:tentative="1">
      <w:start w:val="1"/>
      <w:numFmt w:val="decimalEnclosedCircle"/>
      <w:lvlText w:val="%9"/>
      <w:lvlJc w:val="left"/>
      <w:pPr>
        <w:ind w:left="4680" w:hanging="440"/>
      </w:pPr>
    </w:lvl>
  </w:abstractNum>
  <w:abstractNum w:abstractNumId="12" w15:restartNumberingAfterBreak="0">
    <w:nsid w:val="3DA81DEB"/>
    <w:multiLevelType w:val="multilevel"/>
    <w:tmpl w:val="D3864646"/>
    <w:styleLink w:val="20"/>
    <w:lvl w:ilvl="0">
      <w:start w:val="1"/>
      <w:numFmt w:val="decimal"/>
      <w:lvlText w:val="%1."/>
      <w:lvlJc w:val="left"/>
      <w:pPr>
        <w:ind w:left="1160" w:hanging="440"/>
      </w:pPr>
    </w:lvl>
    <w:lvl w:ilvl="1">
      <w:start w:val="1"/>
      <w:numFmt w:val="aiueoFullWidth"/>
      <w:lvlText w:val="(%2)"/>
      <w:lvlJc w:val="left"/>
      <w:pPr>
        <w:ind w:left="1600" w:hanging="440"/>
      </w:pPr>
    </w:lvl>
    <w:lvl w:ilvl="2">
      <w:start w:val="1"/>
      <w:numFmt w:val="decimalEnclosedCircle"/>
      <w:lvlText w:val="%3"/>
      <w:lvlJc w:val="left"/>
      <w:pPr>
        <w:ind w:left="2040" w:hanging="440"/>
      </w:pPr>
    </w:lvl>
    <w:lvl w:ilvl="3">
      <w:start w:val="1"/>
      <w:numFmt w:val="decimal"/>
      <w:lvlText w:val="%4."/>
      <w:lvlJc w:val="left"/>
      <w:pPr>
        <w:ind w:left="2480" w:hanging="440"/>
      </w:pPr>
    </w:lvl>
    <w:lvl w:ilvl="4">
      <w:start w:val="1"/>
      <w:numFmt w:val="aiueoFullWidth"/>
      <w:lvlText w:val="(%5)"/>
      <w:lvlJc w:val="left"/>
      <w:pPr>
        <w:ind w:left="2920" w:hanging="440"/>
      </w:pPr>
    </w:lvl>
    <w:lvl w:ilvl="5">
      <w:start w:val="1"/>
      <w:numFmt w:val="decimalEnclosedCircle"/>
      <w:lvlText w:val="%6"/>
      <w:lvlJc w:val="left"/>
      <w:pPr>
        <w:ind w:left="3360" w:hanging="440"/>
      </w:pPr>
    </w:lvl>
    <w:lvl w:ilvl="6">
      <w:start w:val="1"/>
      <w:numFmt w:val="decimal"/>
      <w:lvlText w:val="%7."/>
      <w:lvlJc w:val="left"/>
      <w:pPr>
        <w:ind w:left="3800" w:hanging="440"/>
      </w:pPr>
    </w:lvl>
    <w:lvl w:ilvl="7">
      <w:start w:val="1"/>
      <w:numFmt w:val="aiueoFullWidth"/>
      <w:lvlText w:val="(%8)"/>
      <w:lvlJc w:val="left"/>
      <w:pPr>
        <w:ind w:left="4240" w:hanging="440"/>
      </w:pPr>
    </w:lvl>
    <w:lvl w:ilvl="8">
      <w:start w:val="1"/>
      <w:numFmt w:val="decimalEnclosedCircle"/>
      <w:lvlText w:val="%9"/>
      <w:lvlJc w:val="left"/>
      <w:pPr>
        <w:ind w:left="4680" w:hanging="440"/>
      </w:pPr>
    </w:lvl>
  </w:abstractNum>
  <w:abstractNum w:abstractNumId="13" w15:restartNumberingAfterBreak="0">
    <w:nsid w:val="46A914CD"/>
    <w:multiLevelType w:val="hybridMultilevel"/>
    <w:tmpl w:val="7854A072"/>
    <w:lvl w:ilvl="0" w:tplc="04090001">
      <w:start w:val="1"/>
      <w:numFmt w:val="bullet"/>
      <w:lvlText w:val=""/>
      <w:lvlJc w:val="left"/>
      <w:pPr>
        <w:ind w:left="1456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96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3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6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216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65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6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536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976" w:hanging="440"/>
      </w:pPr>
      <w:rPr>
        <w:rFonts w:ascii="Wingdings" w:hAnsi="Wingdings" w:hint="default"/>
      </w:rPr>
    </w:lvl>
  </w:abstractNum>
  <w:abstractNum w:abstractNumId="14" w15:restartNumberingAfterBreak="0">
    <w:nsid w:val="48FB0E3A"/>
    <w:multiLevelType w:val="multilevel"/>
    <w:tmpl w:val="AA309B90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21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30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40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0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3240" w:hanging="360"/>
      </w:pPr>
      <w:rPr>
        <w:rFonts w:hint="default"/>
      </w:rPr>
    </w:lvl>
  </w:abstractNum>
  <w:abstractNum w:abstractNumId="15" w15:restartNumberingAfterBreak="0">
    <w:nsid w:val="511D07A4"/>
    <w:multiLevelType w:val="hybridMultilevel"/>
    <w:tmpl w:val="58AE71AA"/>
    <w:lvl w:ilvl="0" w:tplc="26920D3E">
      <w:numFmt w:val="bullet"/>
      <w:lvlText w:val=""/>
      <w:lvlJc w:val="left"/>
      <w:pPr>
        <w:ind w:left="1080" w:hanging="360"/>
      </w:pPr>
      <w:rPr>
        <w:rFonts w:ascii="Wingdings" w:eastAsiaTheme="majorEastAsia" w:hAnsi="Wingdings" w:cstheme="majorBidi" w:hint="default"/>
      </w:rPr>
    </w:lvl>
    <w:lvl w:ilvl="1" w:tplc="0409000B" w:tentative="1">
      <w:start w:val="1"/>
      <w:numFmt w:val="bullet"/>
      <w:lvlText w:val=""/>
      <w:lvlJc w:val="left"/>
      <w:pPr>
        <w:ind w:left="160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2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4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6" w15:restartNumberingAfterBreak="0">
    <w:nsid w:val="57383EB1"/>
    <w:multiLevelType w:val="multilevel"/>
    <w:tmpl w:val="20BACD4E"/>
    <w:styleLink w:val="10"/>
    <w:lvl w:ilvl="0">
      <w:start w:val="1"/>
      <w:numFmt w:val="decimal"/>
      <w:lvlText w:val="%1."/>
      <w:lvlJc w:val="left"/>
      <w:pPr>
        <w:ind w:left="1160" w:hanging="440"/>
      </w:pPr>
    </w:lvl>
    <w:lvl w:ilvl="1">
      <w:start w:val="1"/>
      <w:numFmt w:val="aiueoFullWidth"/>
      <w:lvlText w:val="(%2)"/>
      <w:lvlJc w:val="left"/>
      <w:pPr>
        <w:ind w:left="1600" w:hanging="440"/>
      </w:pPr>
    </w:lvl>
    <w:lvl w:ilvl="2">
      <w:start w:val="1"/>
      <w:numFmt w:val="decimalEnclosedCircle"/>
      <w:lvlText w:val="%3"/>
      <w:lvlJc w:val="left"/>
      <w:pPr>
        <w:ind w:left="2040" w:hanging="440"/>
      </w:pPr>
    </w:lvl>
    <w:lvl w:ilvl="3">
      <w:start w:val="1"/>
      <w:numFmt w:val="decimal"/>
      <w:lvlText w:val="%4."/>
      <w:lvlJc w:val="left"/>
      <w:pPr>
        <w:ind w:left="2480" w:hanging="440"/>
      </w:pPr>
    </w:lvl>
    <w:lvl w:ilvl="4">
      <w:start w:val="1"/>
      <w:numFmt w:val="aiueoFullWidth"/>
      <w:lvlText w:val="(%5)"/>
      <w:lvlJc w:val="left"/>
      <w:pPr>
        <w:ind w:left="2920" w:hanging="440"/>
      </w:pPr>
    </w:lvl>
    <w:lvl w:ilvl="5">
      <w:start w:val="1"/>
      <w:numFmt w:val="decimalEnclosedCircle"/>
      <w:lvlText w:val="%6"/>
      <w:lvlJc w:val="left"/>
      <w:pPr>
        <w:ind w:left="3360" w:hanging="440"/>
      </w:pPr>
    </w:lvl>
    <w:lvl w:ilvl="6">
      <w:start w:val="1"/>
      <w:numFmt w:val="decimal"/>
      <w:lvlText w:val="%7."/>
      <w:lvlJc w:val="left"/>
      <w:pPr>
        <w:ind w:left="3800" w:hanging="440"/>
      </w:pPr>
    </w:lvl>
    <w:lvl w:ilvl="7">
      <w:start w:val="1"/>
      <w:numFmt w:val="aiueoFullWidth"/>
      <w:lvlText w:val="(%8)"/>
      <w:lvlJc w:val="left"/>
      <w:pPr>
        <w:ind w:left="4240" w:hanging="440"/>
      </w:pPr>
    </w:lvl>
    <w:lvl w:ilvl="8">
      <w:start w:val="1"/>
      <w:numFmt w:val="decimalEnclosedCircle"/>
      <w:lvlText w:val="%9"/>
      <w:lvlJc w:val="left"/>
      <w:pPr>
        <w:ind w:left="4680" w:hanging="440"/>
      </w:pPr>
    </w:lvl>
  </w:abstractNum>
  <w:abstractNum w:abstractNumId="17" w15:restartNumberingAfterBreak="0">
    <w:nsid w:val="74AE7666"/>
    <w:multiLevelType w:val="multilevel"/>
    <w:tmpl w:val="1632D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E4F7DC6"/>
    <w:multiLevelType w:val="multilevel"/>
    <w:tmpl w:val="D520E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6787407">
    <w:abstractNumId w:val="14"/>
  </w:num>
  <w:num w:numId="2" w16cid:durableId="716204520">
    <w:abstractNumId w:val="11"/>
  </w:num>
  <w:num w:numId="3" w16cid:durableId="681393298">
    <w:abstractNumId w:val="11"/>
    <w:lvlOverride w:ilvl="0">
      <w:startOverride w:val="1"/>
    </w:lvlOverride>
  </w:num>
  <w:num w:numId="4" w16cid:durableId="275332807">
    <w:abstractNumId w:val="11"/>
    <w:lvlOverride w:ilvl="0">
      <w:startOverride w:val="1"/>
    </w:lvlOverride>
  </w:num>
  <w:num w:numId="5" w16cid:durableId="1108546267">
    <w:abstractNumId w:val="16"/>
  </w:num>
  <w:num w:numId="6" w16cid:durableId="1052387842">
    <w:abstractNumId w:val="11"/>
    <w:lvlOverride w:ilvl="0">
      <w:startOverride w:val="1"/>
    </w:lvlOverride>
  </w:num>
  <w:num w:numId="7" w16cid:durableId="1742562280">
    <w:abstractNumId w:val="15"/>
  </w:num>
  <w:num w:numId="8" w16cid:durableId="2067215967">
    <w:abstractNumId w:val="12"/>
  </w:num>
  <w:num w:numId="9" w16cid:durableId="175073934">
    <w:abstractNumId w:val="8"/>
  </w:num>
  <w:num w:numId="10" w16cid:durableId="96831884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30762386">
    <w:abstractNumId w:val="11"/>
  </w:num>
  <w:num w:numId="12" w16cid:durableId="22294112">
    <w:abstractNumId w:val="7"/>
  </w:num>
  <w:num w:numId="13" w16cid:durableId="2080861469">
    <w:abstractNumId w:val="13"/>
  </w:num>
  <w:num w:numId="14" w16cid:durableId="483275349">
    <w:abstractNumId w:val="10"/>
  </w:num>
  <w:num w:numId="15" w16cid:durableId="781917219">
    <w:abstractNumId w:val="11"/>
    <w:lvlOverride w:ilvl="0">
      <w:startOverride w:val="1"/>
    </w:lvlOverride>
  </w:num>
  <w:num w:numId="16" w16cid:durableId="1623461645">
    <w:abstractNumId w:val="11"/>
    <w:lvlOverride w:ilvl="0">
      <w:startOverride w:val="1"/>
    </w:lvlOverride>
  </w:num>
  <w:num w:numId="17" w16cid:durableId="1368990176">
    <w:abstractNumId w:val="5"/>
  </w:num>
  <w:num w:numId="18" w16cid:durableId="1335263105">
    <w:abstractNumId w:val="3"/>
  </w:num>
  <w:num w:numId="19" w16cid:durableId="1375230813">
    <w:abstractNumId w:val="2"/>
  </w:num>
  <w:num w:numId="20" w16cid:durableId="576867319">
    <w:abstractNumId w:val="1"/>
  </w:num>
  <w:num w:numId="21" w16cid:durableId="154035113">
    <w:abstractNumId w:val="0"/>
  </w:num>
  <w:num w:numId="22" w16cid:durableId="1640723681">
    <w:abstractNumId w:val="4"/>
  </w:num>
  <w:num w:numId="23" w16cid:durableId="1873230245">
    <w:abstractNumId w:val="11"/>
    <w:lvlOverride w:ilvl="0">
      <w:startOverride w:val="1"/>
    </w:lvlOverride>
  </w:num>
  <w:num w:numId="24" w16cid:durableId="476385551">
    <w:abstractNumId w:val="11"/>
    <w:lvlOverride w:ilvl="0">
      <w:startOverride w:val="1"/>
    </w:lvlOverride>
  </w:num>
  <w:num w:numId="25" w16cid:durableId="187916123">
    <w:abstractNumId w:val="6"/>
  </w:num>
  <w:num w:numId="26" w16cid:durableId="418448214">
    <w:abstractNumId w:val="9"/>
  </w:num>
  <w:num w:numId="27" w16cid:durableId="1307081861">
    <w:abstractNumId w:val="18"/>
  </w:num>
  <w:num w:numId="28" w16cid:durableId="835801864">
    <w:abstractNumId w:val="17"/>
  </w:num>
  <w:num w:numId="29" w16cid:durableId="2078164499">
    <w:abstractNumId w:val="11"/>
    <w:lvlOverride w:ilvl="0">
      <w:startOverride w:val="1"/>
    </w:lvlOverride>
  </w:num>
  <w:num w:numId="30" w16cid:durableId="180515925">
    <w:abstractNumId w:val="11"/>
    <w:lvlOverride w:ilvl="0">
      <w:startOverride w:val="1"/>
    </w:lvlOverride>
  </w:num>
  <w:num w:numId="31" w16cid:durableId="617372764">
    <w:abstractNumId w:val="11"/>
    <w:lvlOverride w:ilvl="0">
      <w:startOverride w:val="1"/>
    </w:lvlOverride>
  </w:num>
  <w:num w:numId="32" w16cid:durableId="521284675">
    <w:abstractNumId w:val="11"/>
    <w:lvlOverride w:ilvl="0">
      <w:startOverride w:val="1"/>
    </w:lvlOverride>
  </w:num>
  <w:num w:numId="33" w16cid:durableId="2010789885">
    <w:abstractNumId w:val="11"/>
    <w:lvlOverride w:ilvl="0">
      <w:startOverride w:val="1"/>
    </w:lvlOverride>
  </w:num>
  <w:num w:numId="34" w16cid:durableId="543905300">
    <w:abstractNumId w:val="11"/>
    <w:lvlOverride w:ilvl="0">
      <w:startOverride w:val="1"/>
    </w:lvlOverride>
  </w:num>
  <w:num w:numId="35" w16cid:durableId="1904901473">
    <w:abstractNumId w:val="11"/>
    <w:lvlOverride w:ilvl="0">
      <w:startOverride w:val="1"/>
    </w:lvlOverride>
  </w:num>
  <w:num w:numId="36" w16cid:durableId="1134563550">
    <w:abstractNumId w:val="11"/>
    <w:lvlOverride w:ilvl="0">
      <w:startOverride w:val="1"/>
    </w:lvlOverride>
  </w:num>
  <w:num w:numId="37" w16cid:durableId="1590888034">
    <w:abstractNumId w:val="11"/>
    <w:lvlOverride w:ilvl="0">
      <w:startOverride w:val="1"/>
    </w:lvlOverride>
  </w:num>
  <w:num w:numId="38" w16cid:durableId="1790392469">
    <w:abstractNumId w:val="11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asaya Takamatsu">
    <w15:presenceInfo w15:providerId="Windows Live" w15:userId="f3157fbed5eccb8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hideSpellingErrors/>
  <w:hideGrammaticalErrors/>
  <w:proofState w:spelling="clean" w:grammar="clean"/>
  <w:attachedTemplate r:id="rId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409"/>
    <w:rsid w:val="00002378"/>
    <w:rsid w:val="00020B53"/>
    <w:rsid w:val="00031E61"/>
    <w:rsid w:val="00032180"/>
    <w:rsid w:val="000352ED"/>
    <w:rsid w:val="00042A91"/>
    <w:rsid w:val="00051E9D"/>
    <w:rsid w:val="000545E3"/>
    <w:rsid w:val="0005484A"/>
    <w:rsid w:val="00085974"/>
    <w:rsid w:val="00087A1E"/>
    <w:rsid w:val="0009305C"/>
    <w:rsid w:val="000A032C"/>
    <w:rsid w:val="000A4695"/>
    <w:rsid w:val="000B0514"/>
    <w:rsid w:val="000B35CD"/>
    <w:rsid w:val="000B4FBC"/>
    <w:rsid w:val="000C5397"/>
    <w:rsid w:val="000E264B"/>
    <w:rsid w:val="00102143"/>
    <w:rsid w:val="001172F0"/>
    <w:rsid w:val="001314D5"/>
    <w:rsid w:val="00141458"/>
    <w:rsid w:val="00144E35"/>
    <w:rsid w:val="00152FAA"/>
    <w:rsid w:val="00160949"/>
    <w:rsid w:val="00170678"/>
    <w:rsid w:val="00195A2B"/>
    <w:rsid w:val="00197BDF"/>
    <w:rsid w:val="001A5E14"/>
    <w:rsid w:val="001A6344"/>
    <w:rsid w:val="001C6AFA"/>
    <w:rsid w:val="001C6C7B"/>
    <w:rsid w:val="001E0510"/>
    <w:rsid w:val="001E2D4C"/>
    <w:rsid w:val="00203FDD"/>
    <w:rsid w:val="002060EF"/>
    <w:rsid w:val="00214858"/>
    <w:rsid w:val="002230FB"/>
    <w:rsid w:val="00240D77"/>
    <w:rsid w:val="00245432"/>
    <w:rsid w:val="002473F1"/>
    <w:rsid w:val="002A64CE"/>
    <w:rsid w:val="002B77FB"/>
    <w:rsid w:val="002D1169"/>
    <w:rsid w:val="002E6C4C"/>
    <w:rsid w:val="002F3E89"/>
    <w:rsid w:val="002F52A5"/>
    <w:rsid w:val="00302133"/>
    <w:rsid w:val="00302EE0"/>
    <w:rsid w:val="00311BE2"/>
    <w:rsid w:val="0033285B"/>
    <w:rsid w:val="003359D6"/>
    <w:rsid w:val="00341F02"/>
    <w:rsid w:val="0035165C"/>
    <w:rsid w:val="0036181D"/>
    <w:rsid w:val="00367984"/>
    <w:rsid w:val="00370352"/>
    <w:rsid w:val="003762FA"/>
    <w:rsid w:val="00393B80"/>
    <w:rsid w:val="003A2EDD"/>
    <w:rsid w:val="003A60B7"/>
    <w:rsid w:val="003A6708"/>
    <w:rsid w:val="003B7BAF"/>
    <w:rsid w:val="003D0341"/>
    <w:rsid w:val="003F28F0"/>
    <w:rsid w:val="003F40D6"/>
    <w:rsid w:val="0040266D"/>
    <w:rsid w:val="00406441"/>
    <w:rsid w:val="00413F52"/>
    <w:rsid w:val="00415A76"/>
    <w:rsid w:val="00417575"/>
    <w:rsid w:val="004366CB"/>
    <w:rsid w:val="00451AA3"/>
    <w:rsid w:val="00464441"/>
    <w:rsid w:val="0047413A"/>
    <w:rsid w:val="004849CB"/>
    <w:rsid w:val="00493D82"/>
    <w:rsid w:val="00494D47"/>
    <w:rsid w:val="004A2392"/>
    <w:rsid w:val="004A6AFD"/>
    <w:rsid w:val="004D6084"/>
    <w:rsid w:val="004E1E96"/>
    <w:rsid w:val="004E7994"/>
    <w:rsid w:val="004E7B73"/>
    <w:rsid w:val="0051385B"/>
    <w:rsid w:val="005321A2"/>
    <w:rsid w:val="005336C4"/>
    <w:rsid w:val="0053771E"/>
    <w:rsid w:val="005718F4"/>
    <w:rsid w:val="00573AA5"/>
    <w:rsid w:val="00575775"/>
    <w:rsid w:val="0058421D"/>
    <w:rsid w:val="005957A7"/>
    <w:rsid w:val="005A1BD1"/>
    <w:rsid w:val="005B031D"/>
    <w:rsid w:val="005B7720"/>
    <w:rsid w:val="005D3E9F"/>
    <w:rsid w:val="005E3256"/>
    <w:rsid w:val="005E479B"/>
    <w:rsid w:val="005E57C9"/>
    <w:rsid w:val="005F528C"/>
    <w:rsid w:val="00610FDA"/>
    <w:rsid w:val="00611198"/>
    <w:rsid w:val="0062012A"/>
    <w:rsid w:val="006310D5"/>
    <w:rsid w:val="00633409"/>
    <w:rsid w:val="00637A87"/>
    <w:rsid w:val="00643621"/>
    <w:rsid w:val="00653AD9"/>
    <w:rsid w:val="00655CE6"/>
    <w:rsid w:val="00663F01"/>
    <w:rsid w:val="006654B5"/>
    <w:rsid w:val="00673C49"/>
    <w:rsid w:val="00674D61"/>
    <w:rsid w:val="006779CF"/>
    <w:rsid w:val="006819A7"/>
    <w:rsid w:val="0068233B"/>
    <w:rsid w:val="00687A85"/>
    <w:rsid w:val="00690256"/>
    <w:rsid w:val="00690564"/>
    <w:rsid w:val="00697C07"/>
    <w:rsid w:val="00697D79"/>
    <w:rsid w:val="006B2174"/>
    <w:rsid w:val="006B7D12"/>
    <w:rsid w:val="006C1DC4"/>
    <w:rsid w:val="006C45FB"/>
    <w:rsid w:val="006D762F"/>
    <w:rsid w:val="006F0902"/>
    <w:rsid w:val="006F3F86"/>
    <w:rsid w:val="00714850"/>
    <w:rsid w:val="007218E8"/>
    <w:rsid w:val="007263E1"/>
    <w:rsid w:val="00727D85"/>
    <w:rsid w:val="00741DDF"/>
    <w:rsid w:val="00744A1C"/>
    <w:rsid w:val="0074699F"/>
    <w:rsid w:val="00754D62"/>
    <w:rsid w:val="0077575F"/>
    <w:rsid w:val="007A4EB6"/>
    <w:rsid w:val="007B7319"/>
    <w:rsid w:val="007C3800"/>
    <w:rsid w:val="007C505B"/>
    <w:rsid w:val="007C6219"/>
    <w:rsid w:val="007D145B"/>
    <w:rsid w:val="007D3ACD"/>
    <w:rsid w:val="007D3E25"/>
    <w:rsid w:val="007E13C6"/>
    <w:rsid w:val="007E1ED3"/>
    <w:rsid w:val="007E6F17"/>
    <w:rsid w:val="0080047A"/>
    <w:rsid w:val="00802466"/>
    <w:rsid w:val="0081453C"/>
    <w:rsid w:val="00821409"/>
    <w:rsid w:val="00845F90"/>
    <w:rsid w:val="008569F0"/>
    <w:rsid w:val="0086206C"/>
    <w:rsid w:val="00885CBB"/>
    <w:rsid w:val="00887C43"/>
    <w:rsid w:val="00894A85"/>
    <w:rsid w:val="00897008"/>
    <w:rsid w:val="008977AE"/>
    <w:rsid w:val="008C5CB5"/>
    <w:rsid w:val="008D5D69"/>
    <w:rsid w:val="008E555C"/>
    <w:rsid w:val="008E6095"/>
    <w:rsid w:val="008F590F"/>
    <w:rsid w:val="0090639E"/>
    <w:rsid w:val="009178E2"/>
    <w:rsid w:val="0093469F"/>
    <w:rsid w:val="00935853"/>
    <w:rsid w:val="00936A84"/>
    <w:rsid w:val="00944525"/>
    <w:rsid w:val="00953536"/>
    <w:rsid w:val="009608C4"/>
    <w:rsid w:val="00985B32"/>
    <w:rsid w:val="009A60D2"/>
    <w:rsid w:val="009B12F8"/>
    <w:rsid w:val="009C4AD7"/>
    <w:rsid w:val="009E30F8"/>
    <w:rsid w:val="009F710C"/>
    <w:rsid w:val="00A028B8"/>
    <w:rsid w:val="00A24749"/>
    <w:rsid w:val="00A43448"/>
    <w:rsid w:val="00A43920"/>
    <w:rsid w:val="00A6436B"/>
    <w:rsid w:val="00A71BB2"/>
    <w:rsid w:val="00A75E95"/>
    <w:rsid w:val="00A87F64"/>
    <w:rsid w:val="00AB62E0"/>
    <w:rsid w:val="00AC1FB8"/>
    <w:rsid w:val="00AC604E"/>
    <w:rsid w:val="00AE2BC5"/>
    <w:rsid w:val="00AF21C4"/>
    <w:rsid w:val="00AF5DF4"/>
    <w:rsid w:val="00B11698"/>
    <w:rsid w:val="00B144AE"/>
    <w:rsid w:val="00B144E5"/>
    <w:rsid w:val="00B32FF4"/>
    <w:rsid w:val="00B33BC8"/>
    <w:rsid w:val="00B3448D"/>
    <w:rsid w:val="00B52388"/>
    <w:rsid w:val="00B56987"/>
    <w:rsid w:val="00B63676"/>
    <w:rsid w:val="00B63EF0"/>
    <w:rsid w:val="00B74280"/>
    <w:rsid w:val="00B829A9"/>
    <w:rsid w:val="00B83348"/>
    <w:rsid w:val="00B97EDF"/>
    <w:rsid w:val="00BA462D"/>
    <w:rsid w:val="00BB3BC4"/>
    <w:rsid w:val="00BC2570"/>
    <w:rsid w:val="00BC36EB"/>
    <w:rsid w:val="00BD3FDC"/>
    <w:rsid w:val="00BE106C"/>
    <w:rsid w:val="00BE1245"/>
    <w:rsid w:val="00BF3034"/>
    <w:rsid w:val="00BF4118"/>
    <w:rsid w:val="00BF5C73"/>
    <w:rsid w:val="00C0270A"/>
    <w:rsid w:val="00C125A2"/>
    <w:rsid w:val="00C16051"/>
    <w:rsid w:val="00C246E8"/>
    <w:rsid w:val="00C3224F"/>
    <w:rsid w:val="00C3261A"/>
    <w:rsid w:val="00C409BB"/>
    <w:rsid w:val="00C432A3"/>
    <w:rsid w:val="00C455BD"/>
    <w:rsid w:val="00C52E31"/>
    <w:rsid w:val="00C55BD6"/>
    <w:rsid w:val="00C56B39"/>
    <w:rsid w:val="00C65CA8"/>
    <w:rsid w:val="00C67959"/>
    <w:rsid w:val="00C7105B"/>
    <w:rsid w:val="00C71EC4"/>
    <w:rsid w:val="00C93CEB"/>
    <w:rsid w:val="00CA32D8"/>
    <w:rsid w:val="00CA412E"/>
    <w:rsid w:val="00CB13F4"/>
    <w:rsid w:val="00CF02B5"/>
    <w:rsid w:val="00CF6CE1"/>
    <w:rsid w:val="00D200B6"/>
    <w:rsid w:val="00D33354"/>
    <w:rsid w:val="00D36F29"/>
    <w:rsid w:val="00D4190E"/>
    <w:rsid w:val="00D46188"/>
    <w:rsid w:val="00D46D83"/>
    <w:rsid w:val="00D50633"/>
    <w:rsid w:val="00D51B5B"/>
    <w:rsid w:val="00D57F69"/>
    <w:rsid w:val="00D63116"/>
    <w:rsid w:val="00D64174"/>
    <w:rsid w:val="00D847E1"/>
    <w:rsid w:val="00D84B99"/>
    <w:rsid w:val="00D958F0"/>
    <w:rsid w:val="00DA5724"/>
    <w:rsid w:val="00DB093C"/>
    <w:rsid w:val="00DB2083"/>
    <w:rsid w:val="00DB3E02"/>
    <w:rsid w:val="00DB5D8B"/>
    <w:rsid w:val="00DB683E"/>
    <w:rsid w:val="00DD6C14"/>
    <w:rsid w:val="00DD7269"/>
    <w:rsid w:val="00DE5B8E"/>
    <w:rsid w:val="00DE64DF"/>
    <w:rsid w:val="00DE6D75"/>
    <w:rsid w:val="00DE70BA"/>
    <w:rsid w:val="00E03EC6"/>
    <w:rsid w:val="00E152DC"/>
    <w:rsid w:val="00E17EF8"/>
    <w:rsid w:val="00E23469"/>
    <w:rsid w:val="00E23CD9"/>
    <w:rsid w:val="00E27F64"/>
    <w:rsid w:val="00E31CEA"/>
    <w:rsid w:val="00E32B5E"/>
    <w:rsid w:val="00E42877"/>
    <w:rsid w:val="00E54A95"/>
    <w:rsid w:val="00E56A5A"/>
    <w:rsid w:val="00E61178"/>
    <w:rsid w:val="00E625FE"/>
    <w:rsid w:val="00E71DE7"/>
    <w:rsid w:val="00E73AE4"/>
    <w:rsid w:val="00E76F83"/>
    <w:rsid w:val="00E77C35"/>
    <w:rsid w:val="00E84E61"/>
    <w:rsid w:val="00E94076"/>
    <w:rsid w:val="00E94149"/>
    <w:rsid w:val="00EB6A8C"/>
    <w:rsid w:val="00EC4665"/>
    <w:rsid w:val="00EC71D3"/>
    <w:rsid w:val="00EE2346"/>
    <w:rsid w:val="00EF59AE"/>
    <w:rsid w:val="00F035C3"/>
    <w:rsid w:val="00F16790"/>
    <w:rsid w:val="00F260C6"/>
    <w:rsid w:val="00F4257B"/>
    <w:rsid w:val="00F544D1"/>
    <w:rsid w:val="00F63A29"/>
    <w:rsid w:val="00F664B1"/>
    <w:rsid w:val="00F80C31"/>
    <w:rsid w:val="00F83BE9"/>
    <w:rsid w:val="00F91F8C"/>
    <w:rsid w:val="00F92CD8"/>
    <w:rsid w:val="00F939D6"/>
    <w:rsid w:val="00FA318E"/>
    <w:rsid w:val="00FB1196"/>
    <w:rsid w:val="00FB225E"/>
    <w:rsid w:val="00FC0960"/>
    <w:rsid w:val="00FE2841"/>
    <w:rsid w:val="00FF446E"/>
    <w:rsid w:val="00FF5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595EA1EA"/>
  <w15:chartTrackingRefBased/>
  <w15:docId w15:val="{9CDDDF51-389E-A74A-82A5-6F3F15185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ind w:left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885CBB"/>
    <w:rPr>
      <w:noProof/>
    </w:rPr>
  </w:style>
  <w:style w:type="paragraph" w:styleId="1">
    <w:name w:val="heading 1"/>
    <w:basedOn w:val="a3"/>
    <w:link w:val="11"/>
    <w:uiPriority w:val="9"/>
    <w:qFormat/>
    <w:rsid w:val="001C6C7B"/>
    <w:pPr>
      <w:numPr>
        <w:numId w:val="1"/>
      </w:numPr>
      <w:spacing w:before="600" w:after="60"/>
      <w:outlineLvl w:val="0"/>
    </w:pPr>
    <w:rPr>
      <w:rFonts w:asciiTheme="majorHAnsi" w:hAnsiTheme="majorHAnsi"/>
      <w:b/>
      <w:caps/>
      <w:color w:val="2E2E2E" w:themeColor="accent2"/>
      <w:spacing w:val="14"/>
      <w:sz w:val="32"/>
      <w:szCs w:val="26"/>
    </w:rPr>
  </w:style>
  <w:style w:type="paragraph" w:styleId="21">
    <w:name w:val="heading 2"/>
    <w:basedOn w:val="a3"/>
    <w:link w:val="22"/>
    <w:autoRedefine/>
    <w:uiPriority w:val="9"/>
    <w:unhideWhenUsed/>
    <w:qFormat/>
    <w:rsid w:val="00885CBB"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b/>
      <w:color w:val="2E2E2E" w:themeColor="accent2"/>
      <w:sz w:val="28"/>
      <w:szCs w:val="26"/>
    </w:rPr>
  </w:style>
  <w:style w:type="paragraph" w:styleId="30">
    <w:name w:val="heading 3"/>
    <w:basedOn w:val="a3"/>
    <w:link w:val="31"/>
    <w:uiPriority w:val="9"/>
    <w:unhideWhenUsed/>
    <w:qFormat/>
    <w:rsid w:val="006779CF"/>
    <w:pPr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40">
    <w:name w:val="heading 4"/>
    <w:basedOn w:val="a3"/>
    <w:link w:val="41"/>
    <w:uiPriority w:val="9"/>
    <w:semiHidden/>
    <w:unhideWhenUsed/>
    <w:qFormat/>
    <w:pPr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50">
    <w:name w:val="heading 5"/>
    <w:basedOn w:val="a3"/>
    <w:link w:val="51"/>
    <w:uiPriority w:val="9"/>
    <w:semiHidden/>
    <w:unhideWhenUsed/>
    <w:qFormat/>
    <w:pPr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6">
    <w:name w:val="heading 6"/>
    <w:basedOn w:val="a3"/>
    <w:link w:val="60"/>
    <w:uiPriority w:val="9"/>
    <w:semiHidden/>
    <w:unhideWhenUsed/>
    <w:qFormat/>
    <w:pPr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7">
    <w:name w:val="heading 7"/>
    <w:basedOn w:val="a3"/>
    <w:link w:val="70"/>
    <w:uiPriority w:val="9"/>
    <w:semiHidden/>
    <w:unhideWhenUsed/>
    <w:qFormat/>
    <w:pPr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8">
    <w:name w:val="heading 8"/>
    <w:basedOn w:val="a3"/>
    <w:link w:val="80"/>
    <w:uiPriority w:val="9"/>
    <w:semiHidden/>
    <w:unhideWhenUsed/>
    <w:qFormat/>
    <w:pPr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9">
    <w:name w:val="heading 9"/>
    <w:basedOn w:val="a3"/>
    <w:link w:val="90"/>
    <w:uiPriority w:val="9"/>
    <w:semiHidden/>
    <w:unhideWhenUsed/>
    <w:qFormat/>
    <w:pPr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見出し 1 (文字)"/>
    <w:basedOn w:val="a4"/>
    <w:link w:val="1"/>
    <w:uiPriority w:val="9"/>
    <w:rsid w:val="001C6C7B"/>
    <w:rPr>
      <w:rFonts w:asciiTheme="majorHAnsi" w:hAnsiTheme="majorHAnsi"/>
      <w:b/>
      <w:caps/>
      <w:color w:val="2E2E2E" w:themeColor="accent2"/>
      <w:spacing w:val="14"/>
      <w:sz w:val="32"/>
      <w:szCs w:val="26"/>
      <w:lang w:val="en-GB"/>
    </w:rPr>
  </w:style>
  <w:style w:type="character" w:customStyle="1" w:styleId="22">
    <w:name w:val="見出し 2 (文字)"/>
    <w:basedOn w:val="a4"/>
    <w:link w:val="21"/>
    <w:uiPriority w:val="9"/>
    <w:rsid w:val="00885CBB"/>
    <w:rPr>
      <w:rFonts w:asciiTheme="majorHAnsi" w:eastAsiaTheme="majorEastAsia" w:hAnsiTheme="majorHAnsi" w:cstheme="majorBidi"/>
      <w:b/>
      <w:noProof/>
      <w:color w:val="2E2E2E" w:themeColor="accent2"/>
      <w:sz w:val="28"/>
      <w:szCs w:val="26"/>
    </w:rPr>
  </w:style>
  <w:style w:type="character" w:customStyle="1" w:styleId="31">
    <w:name w:val="見出し 3 (文字)"/>
    <w:basedOn w:val="a4"/>
    <w:link w:val="30"/>
    <w:uiPriority w:val="9"/>
    <w:rsid w:val="006779CF"/>
    <w:rPr>
      <w:rFonts w:asciiTheme="majorHAnsi" w:eastAsiaTheme="majorEastAsia" w:hAnsiTheme="majorHAnsi" w:cstheme="majorBidi"/>
      <w:b/>
      <w:noProof/>
      <w:color w:val="000000" w:themeColor="text1"/>
      <w:sz w:val="24"/>
      <w:szCs w:val="24"/>
    </w:rPr>
  </w:style>
  <w:style w:type="character" w:customStyle="1" w:styleId="41">
    <w:name w:val="見出し 4 (文字)"/>
    <w:basedOn w:val="a4"/>
    <w:link w:val="40"/>
    <w:uiPriority w:val="9"/>
    <w:semiHidden/>
    <w:rPr>
      <w:rFonts w:asciiTheme="majorHAnsi" w:eastAsiaTheme="majorEastAsia" w:hAnsiTheme="majorHAnsi" w:cstheme="majorBidi"/>
      <w:i/>
      <w:iCs/>
      <w:spacing w:val="6"/>
      <w:lang w:val="en-GB"/>
    </w:rPr>
  </w:style>
  <w:style w:type="character" w:customStyle="1" w:styleId="51">
    <w:name w:val="見出し 5 (文字)"/>
    <w:basedOn w:val="a4"/>
    <w:link w:val="50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  <w:lang w:val="en-GB"/>
    </w:rPr>
  </w:style>
  <w:style w:type="character" w:customStyle="1" w:styleId="60">
    <w:name w:val="見出し 6 (文字)"/>
    <w:basedOn w:val="a4"/>
    <w:link w:val="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  <w:lang w:val="en-GB"/>
    </w:rPr>
  </w:style>
  <w:style w:type="character" w:customStyle="1" w:styleId="70">
    <w:name w:val="見出し 7 (文字)"/>
    <w:basedOn w:val="a4"/>
    <w:link w:val="7"/>
    <w:uiPriority w:val="9"/>
    <w:semiHidden/>
    <w:rPr>
      <w:rFonts w:asciiTheme="majorHAnsi" w:eastAsiaTheme="majorEastAsia" w:hAnsiTheme="majorHAnsi" w:cstheme="majorBidi"/>
      <w:iCs/>
      <w:color w:val="2E2E2E" w:themeColor="accent2"/>
      <w:lang w:val="en-GB"/>
    </w:rPr>
  </w:style>
  <w:style w:type="character" w:customStyle="1" w:styleId="80">
    <w:name w:val="見出し 8 (文字)"/>
    <w:basedOn w:val="a4"/>
    <w:link w:val="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  <w:lang w:val="en-GB"/>
    </w:rPr>
  </w:style>
  <w:style w:type="character" w:customStyle="1" w:styleId="90">
    <w:name w:val="見出し 9 (文字)"/>
    <w:basedOn w:val="a4"/>
    <w:link w:val="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  <w:lang w:val="en-GB"/>
    </w:rPr>
  </w:style>
  <w:style w:type="paragraph" w:styleId="a7">
    <w:name w:val="header"/>
    <w:basedOn w:val="a3"/>
    <w:link w:val="a8"/>
    <w:uiPriority w:val="99"/>
    <w:unhideWhenUsed/>
    <w:qFormat/>
  </w:style>
  <w:style w:type="character" w:customStyle="1" w:styleId="a8">
    <w:name w:val="ヘッダー (文字)"/>
    <w:basedOn w:val="a4"/>
    <w:link w:val="a7"/>
    <w:uiPriority w:val="99"/>
    <w:rPr>
      <w:lang w:val="en-GB"/>
    </w:rPr>
  </w:style>
  <w:style w:type="paragraph" w:styleId="a9">
    <w:name w:val="footer"/>
    <w:basedOn w:val="a3"/>
    <w:link w:val="aa"/>
    <w:uiPriority w:val="99"/>
    <w:unhideWhenUsed/>
    <w:qFormat/>
  </w:style>
  <w:style w:type="character" w:customStyle="1" w:styleId="aa">
    <w:name w:val="フッター (文字)"/>
    <w:basedOn w:val="a4"/>
    <w:link w:val="a9"/>
    <w:uiPriority w:val="99"/>
    <w:rPr>
      <w:lang w:val="en-GB"/>
    </w:rPr>
  </w:style>
  <w:style w:type="paragraph" w:styleId="ab">
    <w:name w:val="caption"/>
    <w:basedOn w:val="a3"/>
    <w:next w:val="a3"/>
    <w:uiPriority w:val="35"/>
    <w:semiHidden/>
    <w:unhideWhenUsed/>
    <w:qFormat/>
    <w:pPr>
      <w:spacing w:after="200"/>
    </w:pPr>
    <w:rPr>
      <w:i/>
      <w:iCs/>
      <w:sz w:val="20"/>
      <w:szCs w:val="18"/>
    </w:rPr>
  </w:style>
  <w:style w:type="paragraph" w:styleId="ac">
    <w:name w:val="Title"/>
    <w:basedOn w:val="a3"/>
    <w:link w:val="ad"/>
    <w:uiPriority w:val="2"/>
    <w:unhideWhenUsed/>
    <w:qFormat/>
    <w:pPr>
      <w:pBdr>
        <w:left w:val="single" w:sz="48" w:space="10" w:color="000000" w:themeColor="text1"/>
      </w:pBdr>
      <w:spacing w:before="24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ad">
    <w:name w:val="表題 (文字)"/>
    <w:basedOn w:val="a4"/>
    <w:link w:val="ac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  <w:lang w:val="en-GB"/>
    </w:rPr>
  </w:style>
  <w:style w:type="paragraph" w:styleId="ae">
    <w:name w:val="Subtitle"/>
    <w:basedOn w:val="a3"/>
    <w:next w:val="a3"/>
    <w:link w:val="af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i/>
      <w:spacing w:val="15"/>
      <w:sz w:val="32"/>
    </w:rPr>
  </w:style>
  <w:style w:type="paragraph" w:styleId="af0">
    <w:name w:val="Date"/>
    <w:basedOn w:val="a3"/>
    <w:next w:val="ac"/>
    <w:link w:val="af1"/>
    <w:uiPriority w:val="2"/>
    <w:qFormat/>
    <w:pPr>
      <w:spacing w:after="360"/>
      <w:ind w:left="0"/>
    </w:pPr>
    <w:rPr>
      <w:sz w:val="28"/>
    </w:rPr>
  </w:style>
  <w:style w:type="character" w:customStyle="1" w:styleId="af1">
    <w:name w:val="日付 (文字)"/>
    <w:basedOn w:val="a4"/>
    <w:link w:val="af0"/>
    <w:uiPriority w:val="2"/>
    <w:rPr>
      <w:sz w:val="28"/>
    </w:rPr>
  </w:style>
  <w:style w:type="character" w:styleId="23">
    <w:name w:val="Intense Emphasis"/>
    <w:basedOn w:val="a4"/>
    <w:uiPriority w:val="21"/>
    <w:semiHidden/>
    <w:unhideWhenUsed/>
    <w:qFormat/>
    <w:rPr>
      <w:b/>
      <w:iCs/>
      <w:color w:val="2E2E2E" w:themeColor="accent2"/>
    </w:rPr>
  </w:style>
  <w:style w:type="paragraph" w:styleId="24">
    <w:name w:val="Intense Quote"/>
    <w:basedOn w:val="a3"/>
    <w:next w:val="a3"/>
    <w:link w:val="25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25">
    <w:name w:val="引用文 2 (文字)"/>
    <w:basedOn w:val="a4"/>
    <w:link w:val="24"/>
    <w:uiPriority w:val="30"/>
    <w:semiHidden/>
    <w:rPr>
      <w:b/>
      <w:i/>
      <w:iCs/>
      <w:color w:val="2E2E2E" w:themeColor="accent2"/>
    </w:rPr>
  </w:style>
  <w:style w:type="character" w:styleId="26">
    <w:name w:val="Intense Reference"/>
    <w:basedOn w:val="a4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af2">
    <w:name w:val="Quote"/>
    <w:basedOn w:val="a3"/>
    <w:next w:val="a3"/>
    <w:link w:val="af3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af3">
    <w:name w:val="引用文 (文字)"/>
    <w:basedOn w:val="a4"/>
    <w:link w:val="af2"/>
    <w:uiPriority w:val="29"/>
    <w:semiHidden/>
    <w:rPr>
      <w:i/>
      <w:iCs/>
    </w:rPr>
  </w:style>
  <w:style w:type="character" w:styleId="af4">
    <w:name w:val="Strong"/>
    <w:basedOn w:val="a4"/>
    <w:uiPriority w:val="22"/>
    <w:semiHidden/>
    <w:unhideWhenUsed/>
    <w:qFormat/>
    <w:rPr>
      <w:b/>
      <w:bCs/>
    </w:rPr>
  </w:style>
  <w:style w:type="character" w:styleId="af5">
    <w:name w:val="Subtle Emphasis"/>
    <w:basedOn w:val="a4"/>
    <w:uiPriority w:val="19"/>
    <w:semiHidden/>
    <w:unhideWhenUsed/>
    <w:qFormat/>
    <w:rPr>
      <w:i/>
      <w:iCs/>
      <w:color w:val="707070" w:themeColor="accent1"/>
    </w:rPr>
  </w:style>
  <w:style w:type="character" w:styleId="af6">
    <w:name w:val="Subtle Reference"/>
    <w:basedOn w:val="a4"/>
    <w:uiPriority w:val="31"/>
    <w:semiHidden/>
    <w:unhideWhenUsed/>
    <w:qFormat/>
    <w:rPr>
      <w:caps/>
      <w:smallCaps w:val="0"/>
      <w:color w:val="707070" w:themeColor="accent1"/>
    </w:rPr>
  </w:style>
  <w:style w:type="paragraph" w:styleId="af7">
    <w:name w:val="TOC Heading"/>
    <w:basedOn w:val="1"/>
    <w:next w:val="a3"/>
    <w:uiPriority w:val="39"/>
    <w:unhideWhenUsed/>
    <w:qFormat/>
    <w:pPr>
      <w:numPr>
        <w:numId w:val="0"/>
      </w:numPr>
      <w:outlineLvl w:val="9"/>
    </w:pPr>
  </w:style>
  <w:style w:type="character" w:customStyle="1" w:styleId="af">
    <w:name w:val="副題 (文字)"/>
    <w:basedOn w:val="a4"/>
    <w:link w:val="ae"/>
    <w:uiPriority w:val="11"/>
    <w:semiHidden/>
    <w:rPr>
      <w:rFonts w:eastAsiaTheme="minorEastAsia"/>
      <w:i/>
      <w:spacing w:val="15"/>
      <w:sz w:val="32"/>
    </w:rPr>
  </w:style>
  <w:style w:type="character" w:styleId="af8">
    <w:name w:val="Placeholder Text"/>
    <w:basedOn w:val="a4"/>
    <w:uiPriority w:val="99"/>
    <w:semiHidden/>
    <w:rPr>
      <w:color w:val="808080"/>
    </w:rPr>
  </w:style>
  <w:style w:type="paragraph" w:customStyle="1" w:styleId="a2">
    <w:name w:val="箇条書き（リスト）"/>
    <w:basedOn w:val="a3"/>
    <w:autoRedefine/>
    <w:qFormat/>
    <w:rsid w:val="00A71BB2"/>
    <w:pPr>
      <w:numPr>
        <w:numId w:val="2"/>
      </w:numPr>
    </w:pPr>
  </w:style>
  <w:style w:type="character" w:styleId="af9">
    <w:name w:val="Hyperlink"/>
    <w:basedOn w:val="a4"/>
    <w:uiPriority w:val="99"/>
    <w:unhideWhenUsed/>
    <w:rsid w:val="007C6219"/>
    <w:rPr>
      <w:color w:val="58A8AD" w:themeColor="hyperlink"/>
      <w:u w:val="single"/>
    </w:rPr>
  </w:style>
  <w:style w:type="character" w:styleId="afa">
    <w:name w:val="Unresolved Mention"/>
    <w:basedOn w:val="a4"/>
    <w:uiPriority w:val="99"/>
    <w:unhideWhenUsed/>
    <w:rsid w:val="007C6219"/>
    <w:rPr>
      <w:color w:val="605E5C"/>
      <w:shd w:val="clear" w:color="auto" w:fill="E1DFDD"/>
    </w:rPr>
  </w:style>
  <w:style w:type="character" w:styleId="afb">
    <w:name w:val="FollowedHyperlink"/>
    <w:basedOn w:val="a4"/>
    <w:uiPriority w:val="99"/>
    <w:unhideWhenUsed/>
    <w:rsid w:val="00E54A95"/>
    <w:rPr>
      <w:color w:val="2B8073" w:themeColor="followedHyperlink"/>
      <w:u w:val="single"/>
    </w:rPr>
  </w:style>
  <w:style w:type="paragraph" w:customStyle="1" w:styleId="codeblock">
    <w:name w:val="code block"/>
    <w:basedOn w:val="a3"/>
    <w:autoRedefine/>
    <w:qFormat/>
    <w:rsid w:val="0062012A"/>
    <w:pPr>
      <w:pBdr>
        <w:top w:val="single" w:sz="12" w:space="1" w:color="707070" w:themeColor="text2"/>
        <w:left w:val="single" w:sz="12" w:space="4" w:color="707070" w:themeColor="text2"/>
        <w:bottom w:val="single" w:sz="12" w:space="1" w:color="707070" w:themeColor="text2"/>
        <w:right w:val="single" w:sz="12" w:space="4" w:color="707070" w:themeColor="text2"/>
      </w:pBdr>
      <w:shd w:val="solid" w:color="707070" w:themeColor="accent1" w:fill="auto"/>
      <w:ind w:leftChars="322" w:left="708" w:rightChars="100" w:right="220"/>
    </w:pPr>
    <w:rPr>
      <w:rFonts w:cs="Angsana New (本文のフォント - コンプレックス"/>
      <w:color w:val="FFFFFF" w:themeColor="background1"/>
    </w:rPr>
  </w:style>
  <w:style w:type="numbering" w:customStyle="1" w:styleId="10">
    <w:name w:val="現在のリスト1"/>
    <w:uiPriority w:val="99"/>
    <w:rsid w:val="00B144E5"/>
    <w:pPr>
      <w:numPr>
        <w:numId w:val="5"/>
      </w:numPr>
    </w:pPr>
  </w:style>
  <w:style w:type="paragraph" w:customStyle="1" w:styleId="afc">
    <w:name w:val="縦罫線"/>
    <w:basedOn w:val="a3"/>
    <w:autoRedefine/>
    <w:qFormat/>
    <w:rsid w:val="00885CBB"/>
    <w:pPr>
      <w:pBdr>
        <w:left w:val="single" w:sz="24" w:space="4" w:color="707070" w:themeColor="accent1"/>
      </w:pBdr>
      <w:ind w:left="1016"/>
    </w:pPr>
  </w:style>
  <w:style w:type="paragraph" w:customStyle="1" w:styleId="a1">
    <w:name w:val="箇条書き（点）"/>
    <w:basedOn w:val="a2"/>
    <w:qFormat/>
    <w:rsid w:val="00DB683E"/>
    <w:pPr>
      <w:numPr>
        <w:numId w:val="9"/>
      </w:numPr>
    </w:pPr>
  </w:style>
  <w:style w:type="numbering" w:customStyle="1" w:styleId="20">
    <w:name w:val="現在のリスト2"/>
    <w:uiPriority w:val="99"/>
    <w:rsid w:val="00DB683E"/>
    <w:pPr>
      <w:numPr>
        <w:numId w:val="8"/>
      </w:numPr>
    </w:pPr>
  </w:style>
  <w:style w:type="paragraph" w:styleId="afd">
    <w:name w:val="List Paragraph"/>
    <w:basedOn w:val="a3"/>
    <w:uiPriority w:val="34"/>
    <w:semiHidden/>
    <w:unhideWhenUsed/>
    <w:qFormat/>
    <w:rsid w:val="00E77C35"/>
    <w:pPr>
      <w:ind w:leftChars="400" w:left="840"/>
    </w:pPr>
  </w:style>
  <w:style w:type="paragraph" w:styleId="afe">
    <w:name w:val="Message Header"/>
    <w:basedOn w:val="a3"/>
    <w:link w:val="aff"/>
    <w:uiPriority w:val="99"/>
    <w:unhideWhenUsed/>
    <w:rsid w:val="004A239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">
    <w:name w:val="メッセージ見出し (文字)"/>
    <w:basedOn w:val="a4"/>
    <w:link w:val="afe"/>
    <w:uiPriority w:val="99"/>
    <w:rsid w:val="004A2392"/>
    <w:rPr>
      <w:rFonts w:asciiTheme="majorHAnsi" w:eastAsiaTheme="majorEastAsia" w:hAnsiTheme="majorHAnsi" w:cstheme="majorBidi"/>
      <w:noProof/>
      <w:sz w:val="24"/>
      <w:szCs w:val="24"/>
      <w:shd w:val="pct20" w:color="auto" w:fill="auto"/>
    </w:rPr>
  </w:style>
  <w:style w:type="paragraph" w:styleId="aff0">
    <w:name w:val="Block Text"/>
    <w:basedOn w:val="a3"/>
    <w:uiPriority w:val="99"/>
    <w:unhideWhenUsed/>
    <w:rsid w:val="004A2392"/>
    <w:pPr>
      <w:ind w:leftChars="700" w:left="1440" w:rightChars="700" w:right="1440"/>
    </w:pPr>
  </w:style>
  <w:style w:type="character" w:styleId="aff1">
    <w:name w:val="Hashtag"/>
    <w:basedOn w:val="a4"/>
    <w:uiPriority w:val="99"/>
    <w:unhideWhenUsed/>
    <w:rsid w:val="004A2392"/>
    <w:rPr>
      <w:color w:val="2B579A"/>
      <w:shd w:val="clear" w:color="auto" w:fill="E1DFDD"/>
    </w:rPr>
  </w:style>
  <w:style w:type="character" w:styleId="aff2">
    <w:name w:val="Smart Link"/>
    <w:basedOn w:val="a4"/>
    <w:uiPriority w:val="99"/>
    <w:unhideWhenUsed/>
    <w:rsid w:val="004A2392"/>
    <w:rPr>
      <w:color w:val="0000FF"/>
      <w:u w:val="single"/>
      <w:shd w:val="clear" w:color="auto" w:fill="F3F2F1"/>
    </w:rPr>
  </w:style>
  <w:style w:type="paragraph" w:styleId="aff3">
    <w:name w:val="annotation text"/>
    <w:basedOn w:val="a3"/>
    <w:link w:val="aff4"/>
    <w:uiPriority w:val="99"/>
    <w:unhideWhenUsed/>
    <w:rsid w:val="004A2392"/>
  </w:style>
  <w:style w:type="character" w:customStyle="1" w:styleId="aff4">
    <w:name w:val="コメント文字列 (文字)"/>
    <w:basedOn w:val="a4"/>
    <w:link w:val="aff3"/>
    <w:uiPriority w:val="99"/>
    <w:rsid w:val="004A2392"/>
    <w:rPr>
      <w:noProof/>
    </w:rPr>
  </w:style>
  <w:style w:type="paragraph" w:styleId="aff5">
    <w:name w:val="annotation subject"/>
    <w:basedOn w:val="aff3"/>
    <w:next w:val="aff3"/>
    <w:link w:val="aff6"/>
    <w:uiPriority w:val="99"/>
    <w:unhideWhenUsed/>
    <w:rsid w:val="004A2392"/>
    <w:rPr>
      <w:b/>
      <w:bCs/>
    </w:rPr>
  </w:style>
  <w:style w:type="character" w:customStyle="1" w:styleId="aff6">
    <w:name w:val="コメント内容 (文字)"/>
    <w:basedOn w:val="aff4"/>
    <w:link w:val="aff5"/>
    <w:uiPriority w:val="99"/>
    <w:rsid w:val="004A2392"/>
    <w:rPr>
      <w:b/>
      <w:bCs/>
      <w:noProof/>
    </w:rPr>
  </w:style>
  <w:style w:type="character" w:styleId="aff7">
    <w:name w:val="Smart Hyperlink"/>
    <w:basedOn w:val="a4"/>
    <w:uiPriority w:val="99"/>
    <w:unhideWhenUsed/>
    <w:rsid w:val="004A2392"/>
    <w:rPr>
      <w:u w:val="dotted"/>
    </w:rPr>
  </w:style>
  <w:style w:type="character" w:styleId="HTML">
    <w:name w:val="HTML Cite"/>
    <w:basedOn w:val="a4"/>
    <w:uiPriority w:val="99"/>
    <w:unhideWhenUsed/>
    <w:rsid w:val="004A2392"/>
    <w:rPr>
      <w:i/>
      <w:iCs/>
    </w:rPr>
  </w:style>
  <w:style w:type="paragraph" w:styleId="HTML0">
    <w:name w:val="HTML Preformatted"/>
    <w:basedOn w:val="a3"/>
    <w:link w:val="HTML1"/>
    <w:uiPriority w:val="99"/>
    <w:unhideWhenUsed/>
    <w:rsid w:val="004A2392"/>
    <w:rPr>
      <w:rFonts w:ascii="Courier New" w:hAnsi="Courier New" w:cs="Courier New"/>
      <w:sz w:val="20"/>
      <w:szCs w:val="20"/>
    </w:rPr>
  </w:style>
  <w:style w:type="character" w:customStyle="1" w:styleId="HTML1">
    <w:name w:val="HTML 書式付き (文字)"/>
    <w:basedOn w:val="a4"/>
    <w:link w:val="HTML0"/>
    <w:uiPriority w:val="99"/>
    <w:rsid w:val="004A2392"/>
    <w:rPr>
      <w:rFonts w:ascii="Courier New" w:hAnsi="Courier New" w:cs="Courier New"/>
      <w:noProof/>
      <w:sz w:val="20"/>
      <w:szCs w:val="20"/>
    </w:rPr>
  </w:style>
  <w:style w:type="character" w:styleId="HTML2">
    <w:name w:val="HTML Sample"/>
    <w:basedOn w:val="a4"/>
    <w:uiPriority w:val="99"/>
    <w:unhideWhenUsed/>
    <w:rsid w:val="004A2392"/>
    <w:rPr>
      <w:rFonts w:ascii="Courier New" w:hAnsi="Courier New" w:cs="Courier New"/>
    </w:rPr>
  </w:style>
  <w:style w:type="character" w:styleId="HTML3">
    <w:name w:val="HTML Typewriter"/>
    <w:basedOn w:val="a4"/>
    <w:uiPriority w:val="99"/>
    <w:unhideWhenUsed/>
    <w:rsid w:val="004A2392"/>
    <w:rPr>
      <w:rFonts w:ascii="Courier New" w:hAnsi="Courier New" w:cs="Courier New"/>
      <w:sz w:val="20"/>
      <w:szCs w:val="20"/>
    </w:rPr>
  </w:style>
  <w:style w:type="paragraph" w:styleId="HTML4">
    <w:name w:val="HTML Address"/>
    <w:basedOn w:val="a3"/>
    <w:link w:val="HTML5"/>
    <w:uiPriority w:val="99"/>
    <w:unhideWhenUsed/>
    <w:rsid w:val="004A2392"/>
    <w:rPr>
      <w:i/>
      <w:iCs/>
    </w:rPr>
  </w:style>
  <w:style w:type="character" w:customStyle="1" w:styleId="HTML5">
    <w:name w:val="HTML アドレス (文字)"/>
    <w:basedOn w:val="a4"/>
    <w:link w:val="HTML4"/>
    <w:uiPriority w:val="99"/>
    <w:rsid w:val="004A2392"/>
    <w:rPr>
      <w:i/>
      <w:iCs/>
      <w:noProof/>
    </w:rPr>
  </w:style>
  <w:style w:type="character" w:styleId="HTML6">
    <w:name w:val="HTML Keyboard"/>
    <w:basedOn w:val="a4"/>
    <w:uiPriority w:val="99"/>
    <w:unhideWhenUsed/>
    <w:rsid w:val="004A2392"/>
    <w:rPr>
      <w:rFonts w:ascii="Courier New" w:hAnsi="Courier New" w:cs="Courier New"/>
      <w:sz w:val="20"/>
      <w:szCs w:val="20"/>
    </w:rPr>
  </w:style>
  <w:style w:type="character" w:styleId="HTML7">
    <w:name w:val="HTML Code"/>
    <w:basedOn w:val="a4"/>
    <w:uiPriority w:val="99"/>
    <w:unhideWhenUsed/>
    <w:rsid w:val="004A2392"/>
    <w:rPr>
      <w:rFonts w:ascii="Courier New" w:hAnsi="Courier New" w:cs="Courier New"/>
      <w:sz w:val="20"/>
      <w:szCs w:val="20"/>
    </w:rPr>
  </w:style>
  <w:style w:type="character" w:styleId="HTML8">
    <w:name w:val="HTML Definition"/>
    <w:basedOn w:val="a4"/>
    <w:uiPriority w:val="99"/>
    <w:unhideWhenUsed/>
    <w:rsid w:val="004A2392"/>
    <w:rPr>
      <w:i/>
      <w:iCs/>
    </w:rPr>
  </w:style>
  <w:style w:type="character" w:styleId="HTML9">
    <w:name w:val="HTML Variable"/>
    <w:basedOn w:val="a4"/>
    <w:uiPriority w:val="99"/>
    <w:unhideWhenUsed/>
    <w:rsid w:val="004A2392"/>
    <w:rPr>
      <w:i/>
      <w:iCs/>
    </w:rPr>
  </w:style>
  <w:style w:type="character" w:styleId="HTMLa">
    <w:name w:val="HTML Acronym"/>
    <w:basedOn w:val="a4"/>
    <w:uiPriority w:val="99"/>
    <w:unhideWhenUsed/>
    <w:rsid w:val="004A2392"/>
  </w:style>
  <w:style w:type="character" w:styleId="aff8">
    <w:name w:val="annotation reference"/>
    <w:basedOn w:val="a4"/>
    <w:uiPriority w:val="99"/>
    <w:unhideWhenUsed/>
    <w:rsid w:val="004A2392"/>
    <w:rPr>
      <w:sz w:val="18"/>
      <w:szCs w:val="18"/>
    </w:rPr>
  </w:style>
  <w:style w:type="character" w:styleId="aff9">
    <w:name w:val="page number"/>
    <w:basedOn w:val="a4"/>
    <w:uiPriority w:val="99"/>
    <w:unhideWhenUsed/>
    <w:rsid w:val="004A2392"/>
  </w:style>
  <w:style w:type="paragraph" w:styleId="affa">
    <w:name w:val="macro"/>
    <w:link w:val="affb"/>
    <w:uiPriority w:val="99"/>
    <w:unhideWhenUsed/>
    <w:rsid w:val="004A2392"/>
    <w:pPr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overflowPunct w:val="0"/>
      <w:autoSpaceDE w:val="0"/>
      <w:autoSpaceDN w:val="0"/>
      <w:snapToGrid w:val="0"/>
    </w:pPr>
    <w:rPr>
      <w:rFonts w:ascii="Courier New" w:eastAsia="ＭＳ 明朝" w:hAnsi="Courier New" w:cs="Courier New"/>
      <w:noProof/>
      <w:sz w:val="18"/>
      <w:szCs w:val="18"/>
    </w:rPr>
  </w:style>
  <w:style w:type="character" w:customStyle="1" w:styleId="affb">
    <w:name w:val="マクロ文字列 (文字)"/>
    <w:basedOn w:val="a4"/>
    <w:link w:val="affa"/>
    <w:uiPriority w:val="99"/>
    <w:rsid w:val="004A2392"/>
    <w:rPr>
      <w:rFonts w:ascii="Courier New" w:eastAsia="ＭＳ 明朝" w:hAnsi="Courier New" w:cs="Courier New"/>
      <w:noProof/>
      <w:sz w:val="18"/>
      <w:szCs w:val="18"/>
    </w:rPr>
  </w:style>
  <w:style w:type="character" w:styleId="affc">
    <w:name w:val="Mention"/>
    <w:basedOn w:val="a4"/>
    <w:uiPriority w:val="99"/>
    <w:unhideWhenUsed/>
    <w:rsid w:val="00494D47"/>
    <w:rPr>
      <w:color w:val="2B579A"/>
      <w:shd w:val="clear" w:color="auto" w:fill="E1DFDD"/>
    </w:rPr>
  </w:style>
  <w:style w:type="paragraph" w:styleId="affd">
    <w:name w:val="Salutation"/>
    <w:basedOn w:val="a3"/>
    <w:next w:val="a3"/>
    <w:link w:val="affe"/>
    <w:uiPriority w:val="99"/>
    <w:unhideWhenUsed/>
    <w:rsid w:val="00494D47"/>
  </w:style>
  <w:style w:type="character" w:customStyle="1" w:styleId="affe">
    <w:name w:val="挨拶文 (文字)"/>
    <w:basedOn w:val="a4"/>
    <w:link w:val="affd"/>
    <w:uiPriority w:val="99"/>
    <w:rsid w:val="00494D47"/>
    <w:rPr>
      <w:noProof/>
    </w:rPr>
  </w:style>
  <w:style w:type="paragraph" w:styleId="afff">
    <w:name w:val="envelope address"/>
    <w:basedOn w:val="a3"/>
    <w:uiPriority w:val="99"/>
    <w:unhideWhenUsed/>
    <w:rsid w:val="00494D47"/>
    <w:pPr>
      <w:framePr w:w="6804" w:h="2268" w:hRule="exact" w:hSpace="142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0">
    <w:name w:val="List"/>
    <w:basedOn w:val="a3"/>
    <w:uiPriority w:val="99"/>
    <w:unhideWhenUsed/>
    <w:rsid w:val="00494D47"/>
    <w:pPr>
      <w:ind w:left="200" w:hangingChars="200" w:hanging="200"/>
      <w:contextualSpacing/>
    </w:pPr>
  </w:style>
  <w:style w:type="paragraph" w:styleId="27">
    <w:name w:val="List 2"/>
    <w:basedOn w:val="a3"/>
    <w:uiPriority w:val="99"/>
    <w:unhideWhenUsed/>
    <w:rsid w:val="00494D47"/>
    <w:pPr>
      <w:ind w:leftChars="200" w:left="100" w:hangingChars="200" w:hanging="200"/>
      <w:contextualSpacing/>
    </w:pPr>
  </w:style>
  <w:style w:type="paragraph" w:styleId="32">
    <w:name w:val="List 3"/>
    <w:basedOn w:val="a3"/>
    <w:uiPriority w:val="99"/>
    <w:unhideWhenUsed/>
    <w:rsid w:val="00494D47"/>
    <w:pPr>
      <w:ind w:leftChars="400" w:left="100" w:hangingChars="200" w:hanging="200"/>
      <w:contextualSpacing/>
    </w:pPr>
  </w:style>
  <w:style w:type="paragraph" w:styleId="42">
    <w:name w:val="List 4"/>
    <w:basedOn w:val="a3"/>
    <w:uiPriority w:val="99"/>
    <w:unhideWhenUsed/>
    <w:rsid w:val="00494D47"/>
    <w:pPr>
      <w:ind w:leftChars="600" w:left="100" w:hangingChars="200" w:hanging="200"/>
      <w:contextualSpacing/>
    </w:pPr>
  </w:style>
  <w:style w:type="paragraph" w:styleId="afff1">
    <w:name w:val="table of authorities"/>
    <w:basedOn w:val="a3"/>
    <w:next w:val="a3"/>
    <w:uiPriority w:val="99"/>
    <w:unhideWhenUsed/>
    <w:rsid w:val="00494D47"/>
    <w:pPr>
      <w:ind w:left="220" w:hangingChars="100" w:hanging="220"/>
    </w:pPr>
  </w:style>
  <w:style w:type="paragraph" w:styleId="afff2">
    <w:name w:val="toa heading"/>
    <w:basedOn w:val="a3"/>
    <w:next w:val="a3"/>
    <w:uiPriority w:val="99"/>
    <w:unhideWhenUsed/>
    <w:rsid w:val="00494D47"/>
    <w:pPr>
      <w:spacing w:before="180"/>
    </w:pPr>
    <w:rPr>
      <w:rFonts w:asciiTheme="majorHAnsi" w:eastAsiaTheme="majorEastAsia" w:hAnsiTheme="majorHAnsi" w:cstheme="majorBidi"/>
      <w:sz w:val="24"/>
      <w:szCs w:val="24"/>
    </w:rPr>
  </w:style>
  <w:style w:type="paragraph" w:styleId="a0">
    <w:name w:val="List Bullet"/>
    <w:basedOn w:val="a3"/>
    <w:uiPriority w:val="99"/>
    <w:unhideWhenUsed/>
    <w:rsid w:val="00494D47"/>
    <w:pPr>
      <w:numPr>
        <w:numId w:val="17"/>
      </w:numPr>
      <w:contextualSpacing/>
    </w:pPr>
  </w:style>
  <w:style w:type="paragraph" w:styleId="2">
    <w:name w:val="List Bullet 2"/>
    <w:basedOn w:val="a3"/>
    <w:uiPriority w:val="99"/>
    <w:unhideWhenUsed/>
    <w:rsid w:val="00494D47"/>
    <w:pPr>
      <w:numPr>
        <w:numId w:val="18"/>
      </w:numPr>
      <w:contextualSpacing/>
    </w:pPr>
  </w:style>
  <w:style w:type="paragraph" w:styleId="3">
    <w:name w:val="List Bullet 3"/>
    <w:basedOn w:val="a3"/>
    <w:uiPriority w:val="99"/>
    <w:unhideWhenUsed/>
    <w:rsid w:val="00494D47"/>
    <w:pPr>
      <w:numPr>
        <w:numId w:val="19"/>
      </w:numPr>
      <w:contextualSpacing/>
    </w:pPr>
  </w:style>
  <w:style w:type="paragraph" w:styleId="4">
    <w:name w:val="List Bullet 4"/>
    <w:basedOn w:val="a3"/>
    <w:uiPriority w:val="99"/>
    <w:unhideWhenUsed/>
    <w:rsid w:val="00494D47"/>
    <w:pPr>
      <w:numPr>
        <w:numId w:val="20"/>
      </w:numPr>
      <w:contextualSpacing/>
    </w:pPr>
  </w:style>
  <w:style w:type="paragraph" w:styleId="5">
    <w:name w:val="List Bullet 5"/>
    <w:basedOn w:val="a3"/>
    <w:uiPriority w:val="99"/>
    <w:unhideWhenUsed/>
    <w:rsid w:val="00494D47"/>
    <w:pPr>
      <w:numPr>
        <w:numId w:val="21"/>
      </w:numPr>
      <w:contextualSpacing/>
    </w:pPr>
  </w:style>
  <w:style w:type="paragraph" w:styleId="afff3">
    <w:name w:val="List Continue"/>
    <w:basedOn w:val="a3"/>
    <w:uiPriority w:val="99"/>
    <w:unhideWhenUsed/>
    <w:rsid w:val="00494D47"/>
    <w:pPr>
      <w:spacing w:after="180"/>
      <w:ind w:leftChars="200" w:left="425"/>
      <w:contextualSpacing/>
    </w:pPr>
  </w:style>
  <w:style w:type="paragraph" w:styleId="28">
    <w:name w:val="List Continue 2"/>
    <w:basedOn w:val="a3"/>
    <w:uiPriority w:val="99"/>
    <w:unhideWhenUsed/>
    <w:rsid w:val="00494D47"/>
    <w:pPr>
      <w:spacing w:after="180"/>
      <w:ind w:leftChars="400" w:left="850"/>
      <w:contextualSpacing/>
    </w:pPr>
  </w:style>
  <w:style w:type="paragraph" w:styleId="33">
    <w:name w:val="List Continue 3"/>
    <w:basedOn w:val="a3"/>
    <w:uiPriority w:val="99"/>
    <w:unhideWhenUsed/>
    <w:rsid w:val="00494D47"/>
    <w:pPr>
      <w:spacing w:after="180"/>
      <w:ind w:leftChars="600" w:left="1275"/>
      <w:contextualSpacing/>
    </w:pPr>
  </w:style>
  <w:style w:type="paragraph" w:styleId="afff4">
    <w:name w:val="Note Heading"/>
    <w:basedOn w:val="a3"/>
    <w:next w:val="a3"/>
    <w:link w:val="afff5"/>
    <w:uiPriority w:val="99"/>
    <w:unhideWhenUsed/>
    <w:rsid w:val="00494D47"/>
    <w:pPr>
      <w:jc w:val="center"/>
    </w:pPr>
  </w:style>
  <w:style w:type="character" w:customStyle="1" w:styleId="afff5">
    <w:name w:val="記 (文字)"/>
    <w:basedOn w:val="a4"/>
    <w:link w:val="afff4"/>
    <w:uiPriority w:val="99"/>
    <w:rsid w:val="00494D47"/>
    <w:rPr>
      <w:noProof/>
    </w:rPr>
  </w:style>
  <w:style w:type="character" w:styleId="afff6">
    <w:name w:val="footnote reference"/>
    <w:basedOn w:val="a4"/>
    <w:uiPriority w:val="99"/>
    <w:unhideWhenUsed/>
    <w:rsid w:val="00494D47"/>
    <w:rPr>
      <w:vertAlign w:val="superscript"/>
    </w:rPr>
  </w:style>
  <w:style w:type="paragraph" w:styleId="afff7">
    <w:name w:val="footnote text"/>
    <w:basedOn w:val="a3"/>
    <w:link w:val="afff8"/>
    <w:uiPriority w:val="99"/>
    <w:unhideWhenUsed/>
    <w:rsid w:val="00494D47"/>
    <w:pPr>
      <w:snapToGrid w:val="0"/>
    </w:pPr>
  </w:style>
  <w:style w:type="character" w:customStyle="1" w:styleId="afff8">
    <w:name w:val="脚注文字列 (文字)"/>
    <w:basedOn w:val="a4"/>
    <w:link w:val="afff7"/>
    <w:uiPriority w:val="99"/>
    <w:rsid w:val="00494D47"/>
    <w:rPr>
      <w:noProof/>
    </w:rPr>
  </w:style>
  <w:style w:type="paragraph" w:styleId="afff9">
    <w:name w:val="Closing"/>
    <w:basedOn w:val="a3"/>
    <w:link w:val="afffa"/>
    <w:uiPriority w:val="99"/>
    <w:unhideWhenUsed/>
    <w:rsid w:val="00494D47"/>
    <w:pPr>
      <w:ind w:left="0"/>
      <w:jc w:val="right"/>
    </w:pPr>
  </w:style>
  <w:style w:type="character" w:customStyle="1" w:styleId="afffa">
    <w:name w:val="結語 (文字)"/>
    <w:basedOn w:val="a4"/>
    <w:link w:val="afff9"/>
    <w:uiPriority w:val="99"/>
    <w:rsid w:val="00494D47"/>
    <w:rPr>
      <w:noProof/>
    </w:rPr>
  </w:style>
  <w:style w:type="paragraph" w:styleId="afffb">
    <w:name w:val="Document Map"/>
    <w:basedOn w:val="a3"/>
    <w:link w:val="afffc"/>
    <w:uiPriority w:val="99"/>
    <w:unhideWhenUsed/>
    <w:rsid w:val="00494D47"/>
    <w:rPr>
      <w:rFonts w:ascii="Abel" w:hAnsi="Abel"/>
      <w:sz w:val="26"/>
      <w:szCs w:val="26"/>
    </w:rPr>
  </w:style>
  <w:style w:type="character" w:customStyle="1" w:styleId="afffc">
    <w:name w:val="見出しマップ (文字)"/>
    <w:basedOn w:val="a4"/>
    <w:link w:val="afffb"/>
    <w:uiPriority w:val="99"/>
    <w:rsid w:val="00494D47"/>
    <w:rPr>
      <w:rFonts w:ascii="Abel" w:hAnsi="Abel"/>
      <w:noProof/>
      <w:sz w:val="26"/>
      <w:szCs w:val="26"/>
    </w:rPr>
  </w:style>
  <w:style w:type="character" w:styleId="afffd">
    <w:name w:val="line number"/>
    <w:basedOn w:val="a4"/>
    <w:uiPriority w:val="99"/>
    <w:unhideWhenUsed/>
    <w:rsid w:val="00494D47"/>
  </w:style>
  <w:style w:type="paragraph" w:styleId="afffe">
    <w:name w:val="envelope return"/>
    <w:basedOn w:val="a3"/>
    <w:uiPriority w:val="99"/>
    <w:unhideWhenUsed/>
    <w:rsid w:val="00494D47"/>
    <w:pPr>
      <w:snapToGrid w:val="0"/>
    </w:pPr>
    <w:rPr>
      <w:rFonts w:asciiTheme="majorHAnsi" w:eastAsiaTheme="majorEastAsia" w:hAnsiTheme="majorHAnsi" w:cstheme="majorBidi"/>
    </w:rPr>
  </w:style>
  <w:style w:type="paragraph" w:styleId="12">
    <w:name w:val="index 1"/>
    <w:basedOn w:val="a3"/>
    <w:next w:val="a3"/>
    <w:autoRedefine/>
    <w:uiPriority w:val="99"/>
    <w:unhideWhenUsed/>
    <w:rsid w:val="00494D47"/>
    <w:pPr>
      <w:ind w:left="220" w:hangingChars="100" w:hanging="220"/>
    </w:pPr>
  </w:style>
  <w:style w:type="paragraph" w:styleId="29">
    <w:name w:val="index 2"/>
    <w:basedOn w:val="a3"/>
    <w:next w:val="a3"/>
    <w:autoRedefine/>
    <w:uiPriority w:val="99"/>
    <w:unhideWhenUsed/>
    <w:rsid w:val="00494D47"/>
    <w:pPr>
      <w:ind w:leftChars="100" w:left="100" w:hangingChars="100" w:hanging="220"/>
    </w:pPr>
  </w:style>
  <w:style w:type="paragraph" w:styleId="34">
    <w:name w:val="index 3"/>
    <w:basedOn w:val="a3"/>
    <w:next w:val="a3"/>
    <w:autoRedefine/>
    <w:uiPriority w:val="99"/>
    <w:unhideWhenUsed/>
    <w:rsid w:val="00494D47"/>
    <w:pPr>
      <w:ind w:leftChars="200" w:left="200" w:hangingChars="100" w:hanging="220"/>
    </w:pPr>
  </w:style>
  <w:style w:type="paragraph" w:styleId="affff">
    <w:name w:val="index heading"/>
    <w:basedOn w:val="a3"/>
    <w:next w:val="12"/>
    <w:uiPriority w:val="99"/>
    <w:unhideWhenUsed/>
    <w:rsid w:val="00494D47"/>
    <w:rPr>
      <w:rFonts w:asciiTheme="majorHAnsi" w:eastAsiaTheme="majorEastAsia" w:hAnsiTheme="majorHAnsi" w:cstheme="majorBidi"/>
      <w:b/>
      <w:bCs/>
    </w:rPr>
  </w:style>
  <w:style w:type="paragraph" w:styleId="affff0">
    <w:name w:val="Signature"/>
    <w:basedOn w:val="a3"/>
    <w:link w:val="affff1"/>
    <w:uiPriority w:val="99"/>
    <w:unhideWhenUsed/>
    <w:rsid w:val="00494D47"/>
    <w:pPr>
      <w:ind w:left="0"/>
      <w:jc w:val="right"/>
    </w:pPr>
  </w:style>
  <w:style w:type="character" w:customStyle="1" w:styleId="affff1">
    <w:name w:val="署名 (文字)"/>
    <w:basedOn w:val="a4"/>
    <w:link w:val="affff0"/>
    <w:uiPriority w:val="99"/>
    <w:rsid w:val="00494D47"/>
    <w:rPr>
      <w:noProof/>
    </w:rPr>
  </w:style>
  <w:style w:type="paragraph" w:styleId="affff2">
    <w:name w:val="Plain Text"/>
    <w:basedOn w:val="a3"/>
    <w:link w:val="affff3"/>
    <w:uiPriority w:val="99"/>
    <w:unhideWhenUsed/>
    <w:rsid w:val="00494D47"/>
    <w:rPr>
      <w:rFonts w:asciiTheme="minorEastAsia" w:hAnsi="Courier New" w:cs="Courier New"/>
    </w:rPr>
  </w:style>
  <w:style w:type="character" w:customStyle="1" w:styleId="affff3">
    <w:name w:val="書式なし (文字)"/>
    <w:basedOn w:val="a4"/>
    <w:link w:val="affff2"/>
    <w:uiPriority w:val="99"/>
    <w:rsid w:val="00494D47"/>
    <w:rPr>
      <w:rFonts w:asciiTheme="minorEastAsia" w:hAnsi="Courier New" w:cs="Courier New"/>
      <w:noProof/>
    </w:rPr>
  </w:style>
  <w:style w:type="paragraph" w:styleId="affff4">
    <w:name w:val="table of figures"/>
    <w:basedOn w:val="a3"/>
    <w:next w:val="a3"/>
    <w:uiPriority w:val="99"/>
    <w:unhideWhenUsed/>
    <w:rsid w:val="00494D47"/>
    <w:pPr>
      <w:ind w:leftChars="200" w:left="0" w:hangingChars="200" w:hanging="200"/>
    </w:pPr>
  </w:style>
  <w:style w:type="paragraph" w:styleId="affff5">
    <w:name w:val="Balloon Text"/>
    <w:basedOn w:val="a3"/>
    <w:link w:val="affff6"/>
    <w:uiPriority w:val="99"/>
    <w:unhideWhenUsed/>
    <w:rsid w:val="00494D47"/>
    <w:rPr>
      <w:rFonts w:ascii="ＭＳ 明朝" w:eastAsia="ＭＳ 明朝"/>
      <w:sz w:val="18"/>
      <w:szCs w:val="18"/>
    </w:rPr>
  </w:style>
  <w:style w:type="character" w:customStyle="1" w:styleId="affff6">
    <w:name w:val="吹き出し (文字)"/>
    <w:basedOn w:val="a4"/>
    <w:link w:val="affff5"/>
    <w:uiPriority w:val="99"/>
    <w:rsid w:val="00494D47"/>
    <w:rPr>
      <w:rFonts w:ascii="ＭＳ 明朝" w:eastAsia="ＭＳ 明朝"/>
      <w:noProof/>
      <w:sz w:val="18"/>
      <w:szCs w:val="18"/>
    </w:rPr>
  </w:style>
  <w:style w:type="paragraph" w:styleId="a">
    <w:name w:val="List Number"/>
    <w:basedOn w:val="a3"/>
    <w:uiPriority w:val="99"/>
    <w:unhideWhenUsed/>
    <w:rsid w:val="00494D47"/>
    <w:pPr>
      <w:numPr>
        <w:numId w:val="22"/>
      </w:numPr>
      <w:contextualSpacing/>
    </w:pPr>
  </w:style>
  <w:style w:type="paragraph" w:styleId="affff7">
    <w:name w:val="E-mail Signature"/>
    <w:basedOn w:val="a3"/>
    <w:link w:val="affff8"/>
    <w:uiPriority w:val="99"/>
    <w:unhideWhenUsed/>
    <w:rsid w:val="00494D47"/>
  </w:style>
  <w:style w:type="character" w:customStyle="1" w:styleId="affff8">
    <w:name w:val="電子メール署名 (文字)"/>
    <w:basedOn w:val="a4"/>
    <w:link w:val="affff7"/>
    <w:uiPriority w:val="99"/>
    <w:rsid w:val="00494D47"/>
    <w:rPr>
      <w:noProof/>
    </w:rPr>
  </w:style>
  <w:style w:type="paragraph" w:styleId="Web">
    <w:name w:val="Normal (Web)"/>
    <w:basedOn w:val="a3"/>
    <w:uiPriority w:val="99"/>
    <w:unhideWhenUsed/>
    <w:rsid w:val="00494D47"/>
    <w:rPr>
      <w:rFonts w:ascii="Times New Roman" w:hAnsi="Times New Roman" w:cs="Times New Roman"/>
      <w:sz w:val="24"/>
      <w:szCs w:val="24"/>
    </w:rPr>
  </w:style>
  <w:style w:type="paragraph" w:styleId="affff9">
    <w:name w:val="Normal Indent"/>
    <w:basedOn w:val="a3"/>
    <w:uiPriority w:val="99"/>
    <w:unhideWhenUsed/>
    <w:rsid w:val="00494D47"/>
    <w:pPr>
      <w:ind w:leftChars="400" w:left="840"/>
    </w:pPr>
  </w:style>
  <w:style w:type="character" w:styleId="affffa">
    <w:name w:val="endnote reference"/>
    <w:basedOn w:val="a4"/>
    <w:uiPriority w:val="99"/>
    <w:unhideWhenUsed/>
    <w:rsid w:val="00494D47"/>
    <w:rPr>
      <w:vertAlign w:val="superscript"/>
    </w:rPr>
  </w:style>
  <w:style w:type="paragraph" w:styleId="affffb">
    <w:name w:val="endnote text"/>
    <w:basedOn w:val="a3"/>
    <w:link w:val="affffc"/>
    <w:uiPriority w:val="99"/>
    <w:unhideWhenUsed/>
    <w:rsid w:val="00494D47"/>
    <w:pPr>
      <w:snapToGrid w:val="0"/>
    </w:pPr>
  </w:style>
  <w:style w:type="character" w:customStyle="1" w:styleId="affffc">
    <w:name w:val="文末脚注文字列 (文字)"/>
    <w:basedOn w:val="a4"/>
    <w:link w:val="affffb"/>
    <w:uiPriority w:val="99"/>
    <w:rsid w:val="00494D47"/>
    <w:rPr>
      <w:noProof/>
    </w:rPr>
  </w:style>
  <w:style w:type="paragraph" w:styleId="affffd">
    <w:name w:val="Body Text"/>
    <w:basedOn w:val="a3"/>
    <w:link w:val="affffe"/>
    <w:uiPriority w:val="99"/>
    <w:unhideWhenUsed/>
    <w:rsid w:val="00494D47"/>
  </w:style>
  <w:style w:type="character" w:customStyle="1" w:styleId="affffe">
    <w:name w:val="本文 (文字)"/>
    <w:basedOn w:val="a4"/>
    <w:link w:val="affffd"/>
    <w:uiPriority w:val="99"/>
    <w:rsid w:val="00494D47"/>
    <w:rPr>
      <w:noProof/>
    </w:rPr>
  </w:style>
  <w:style w:type="paragraph" w:styleId="2a">
    <w:name w:val="Body Text 2"/>
    <w:basedOn w:val="a3"/>
    <w:link w:val="2b"/>
    <w:uiPriority w:val="99"/>
    <w:unhideWhenUsed/>
    <w:rsid w:val="00494D47"/>
    <w:pPr>
      <w:spacing w:line="480" w:lineRule="auto"/>
    </w:pPr>
  </w:style>
  <w:style w:type="character" w:customStyle="1" w:styleId="2b">
    <w:name w:val="本文 2 (文字)"/>
    <w:basedOn w:val="a4"/>
    <w:link w:val="2a"/>
    <w:uiPriority w:val="99"/>
    <w:rsid w:val="00494D47"/>
    <w:rPr>
      <w:noProof/>
    </w:rPr>
  </w:style>
  <w:style w:type="paragraph" w:styleId="35">
    <w:name w:val="Body Text 3"/>
    <w:basedOn w:val="a3"/>
    <w:link w:val="36"/>
    <w:uiPriority w:val="99"/>
    <w:unhideWhenUsed/>
    <w:rsid w:val="00494D47"/>
    <w:rPr>
      <w:sz w:val="16"/>
      <w:szCs w:val="16"/>
    </w:rPr>
  </w:style>
  <w:style w:type="character" w:customStyle="1" w:styleId="36">
    <w:name w:val="本文 3 (文字)"/>
    <w:basedOn w:val="a4"/>
    <w:link w:val="35"/>
    <w:uiPriority w:val="99"/>
    <w:rsid w:val="00494D47"/>
    <w:rPr>
      <w:noProof/>
      <w:sz w:val="16"/>
      <w:szCs w:val="16"/>
    </w:rPr>
  </w:style>
  <w:style w:type="paragraph" w:styleId="afffff">
    <w:name w:val="Body Text Indent"/>
    <w:basedOn w:val="a3"/>
    <w:link w:val="afffff0"/>
    <w:uiPriority w:val="99"/>
    <w:unhideWhenUsed/>
    <w:rsid w:val="00494D47"/>
    <w:pPr>
      <w:ind w:leftChars="400" w:left="851"/>
    </w:pPr>
  </w:style>
  <w:style w:type="character" w:customStyle="1" w:styleId="afffff0">
    <w:name w:val="本文インデント (文字)"/>
    <w:basedOn w:val="a4"/>
    <w:link w:val="afffff"/>
    <w:uiPriority w:val="99"/>
    <w:rsid w:val="00494D47"/>
    <w:rPr>
      <w:noProof/>
    </w:rPr>
  </w:style>
  <w:style w:type="paragraph" w:styleId="2c">
    <w:name w:val="Body Text Indent 2"/>
    <w:basedOn w:val="a3"/>
    <w:link w:val="2d"/>
    <w:uiPriority w:val="99"/>
    <w:unhideWhenUsed/>
    <w:rsid w:val="00494D47"/>
    <w:pPr>
      <w:spacing w:line="480" w:lineRule="auto"/>
      <w:ind w:leftChars="400" w:left="851"/>
    </w:pPr>
  </w:style>
  <w:style w:type="character" w:customStyle="1" w:styleId="2d">
    <w:name w:val="本文インデント 2 (文字)"/>
    <w:basedOn w:val="a4"/>
    <w:link w:val="2c"/>
    <w:uiPriority w:val="99"/>
    <w:rsid w:val="00494D47"/>
    <w:rPr>
      <w:noProof/>
    </w:rPr>
  </w:style>
  <w:style w:type="paragraph" w:styleId="37">
    <w:name w:val="Body Text Indent 3"/>
    <w:basedOn w:val="a3"/>
    <w:link w:val="38"/>
    <w:uiPriority w:val="99"/>
    <w:unhideWhenUsed/>
    <w:rsid w:val="00494D47"/>
    <w:pPr>
      <w:ind w:leftChars="400" w:left="851"/>
    </w:pPr>
    <w:rPr>
      <w:sz w:val="16"/>
      <w:szCs w:val="16"/>
    </w:rPr>
  </w:style>
  <w:style w:type="character" w:customStyle="1" w:styleId="38">
    <w:name w:val="本文インデント 3 (文字)"/>
    <w:basedOn w:val="a4"/>
    <w:link w:val="37"/>
    <w:uiPriority w:val="99"/>
    <w:rsid w:val="00494D47"/>
    <w:rPr>
      <w:noProof/>
      <w:sz w:val="16"/>
      <w:szCs w:val="16"/>
    </w:rPr>
  </w:style>
  <w:style w:type="paragraph" w:styleId="afffff1">
    <w:name w:val="Body Text First Indent"/>
    <w:basedOn w:val="affffd"/>
    <w:link w:val="afffff2"/>
    <w:uiPriority w:val="99"/>
    <w:unhideWhenUsed/>
    <w:rsid w:val="00494D47"/>
    <w:pPr>
      <w:ind w:firstLineChars="100" w:firstLine="210"/>
    </w:pPr>
  </w:style>
  <w:style w:type="character" w:customStyle="1" w:styleId="afffff2">
    <w:name w:val="本文字下げ (文字)"/>
    <w:basedOn w:val="affffe"/>
    <w:link w:val="afffff1"/>
    <w:uiPriority w:val="99"/>
    <w:rsid w:val="00494D47"/>
    <w:rPr>
      <w:noProof/>
    </w:rPr>
  </w:style>
  <w:style w:type="paragraph" w:styleId="2e">
    <w:name w:val="Body Text First Indent 2"/>
    <w:basedOn w:val="afffff"/>
    <w:link w:val="2f"/>
    <w:uiPriority w:val="99"/>
    <w:unhideWhenUsed/>
    <w:rsid w:val="00494D47"/>
    <w:pPr>
      <w:ind w:firstLineChars="100" w:firstLine="210"/>
    </w:pPr>
  </w:style>
  <w:style w:type="character" w:customStyle="1" w:styleId="2f">
    <w:name w:val="本文字下げ 2 (文字)"/>
    <w:basedOn w:val="afffff0"/>
    <w:link w:val="2e"/>
    <w:uiPriority w:val="99"/>
    <w:rsid w:val="00494D47"/>
    <w:rPr>
      <w:noProof/>
    </w:rPr>
  </w:style>
  <w:style w:type="paragraph" w:styleId="afffff3">
    <w:name w:val="Revision"/>
    <w:hidden/>
    <w:uiPriority w:val="99"/>
    <w:semiHidden/>
    <w:rsid w:val="00B74280"/>
    <w:pPr>
      <w:ind w:left="0"/>
    </w:pPr>
    <w:rPr>
      <w:noProof/>
    </w:rPr>
  </w:style>
  <w:style w:type="paragraph" w:customStyle="1" w:styleId="head">
    <w:name w:val="参考_head"/>
    <w:basedOn w:val="affff9"/>
    <w:autoRedefine/>
    <w:qFormat/>
    <w:rsid w:val="006D762F"/>
    <w:pPr>
      <w:pBdr>
        <w:left w:val="single" w:sz="4" w:space="4" w:color="auto"/>
        <w:bottom w:val="single" w:sz="4" w:space="1" w:color="auto"/>
      </w:pBdr>
      <w:ind w:left="880"/>
    </w:pPr>
  </w:style>
  <w:style w:type="paragraph" w:customStyle="1" w:styleId="Body">
    <w:name w:val="参考_Body"/>
    <w:basedOn w:val="affff9"/>
    <w:autoRedefine/>
    <w:qFormat/>
    <w:rsid w:val="00F63A29"/>
    <w:pPr>
      <w:numPr>
        <w:numId w:val="25"/>
      </w:numPr>
    </w:pPr>
    <w:rPr>
      <w:color w:val="58A8AD" w:themeColor="hyperlink"/>
      <w:u w:val="single"/>
    </w:rPr>
  </w:style>
  <w:style w:type="paragraph" w:styleId="13">
    <w:name w:val="toc 1"/>
    <w:basedOn w:val="a3"/>
    <w:next w:val="a3"/>
    <w:autoRedefine/>
    <w:uiPriority w:val="39"/>
    <w:unhideWhenUsed/>
    <w:rsid w:val="004E7B73"/>
    <w:pPr>
      <w:spacing w:before="240" w:after="120"/>
      <w:ind w:left="0"/>
    </w:pPr>
    <w:rPr>
      <w:b/>
      <w:bCs/>
      <w:sz w:val="20"/>
      <w:szCs w:val="20"/>
    </w:rPr>
  </w:style>
  <w:style w:type="paragraph" w:styleId="2f0">
    <w:name w:val="toc 2"/>
    <w:basedOn w:val="a3"/>
    <w:next w:val="a3"/>
    <w:autoRedefine/>
    <w:uiPriority w:val="39"/>
    <w:unhideWhenUsed/>
    <w:rsid w:val="004E7B73"/>
    <w:pPr>
      <w:spacing w:before="120"/>
      <w:ind w:left="220"/>
    </w:pPr>
    <w:rPr>
      <w:i/>
      <w:iCs/>
      <w:sz w:val="20"/>
      <w:szCs w:val="20"/>
    </w:rPr>
  </w:style>
  <w:style w:type="paragraph" w:styleId="39">
    <w:name w:val="toc 3"/>
    <w:basedOn w:val="a3"/>
    <w:next w:val="a3"/>
    <w:autoRedefine/>
    <w:uiPriority w:val="39"/>
    <w:unhideWhenUsed/>
    <w:rsid w:val="004E7B73"/>
    <w:pPr>
      <w:ind w:left="440"/>
    </w:pPr>
    <w:rPr>
      <w:sz w:val="20"/>
      <w:szCs w:val="20"/>
    </w:rPr>
  </w:style>
  <w:style w:type="paragraph" w:styleId="43">
    <w:name w:val="toc 4"/>
    <w:basedOn w:val="a3"/>
    <w:next w:val="a3"/>
    <w:autoRedefine/>
    <w:uiPriority w:val="39"/>
    <w:semiHidden/>
    <w:unhideWhenUsed/>
    <w:rsid w:val="004E7B73"/>
    <w:pPr>
      <w:ind w:left="660"/>
    </w:pPr>
    <w:rPr>
      <w:sz w:val="20"/>
      <w:szCs w:val="20"/>
    </w:rPr>
  </w:style>
  <w:style w:type="paragraph" w:styleId="52">
    <w:name w:val="toc 5"/>
    <w:basedOn w:val="a3"/>
    <w:next w:val="a3"/>
    <w:autoRedefine/>
    <w:uiPriority w:val="39"/>
    <w:semiHidden/>
    <w:unhideWhenUsed/>
    <w:rsid w:val="004E7B73"/>
    <w:pPr>
      <w:ind w:left="880"/>
    </w:pPr>
    <w:rPr>
      <w:sz w:val="20"/>
      <w:szCs w:val="20"/>
    </w:rPr>
  </w:style>
  <w:style w:type="paragraph" w:styleId="61">
    <w:name w:val="toc 6"/>
    <w:basedOn w:val="a3"/>
    <w:next w:val="a3"/>
    <w:autoRedefine/>
    <w:uiPriority w:val="39"/>
    <w:semiHidden/>
    <w:unhideWhenUsed/>
    <w:rsid w:val="004E7B73"/>
    <w:pPr>
      <w:ind w:left="1100"/>
    </w:pPr>
    <w:rPr>
      <w:sz w:val="20"/>
      <w:szCs w:val="20"/>
    </w:rPr>
  </w:style>
  <w:style w:type="paragraph" w:styleId="71">
    <w:name w:val="toc 7"/>
    <w:basedOn w:val="a3"/>
    <w:next w:val="a3"/>
    <w:autoRedefine/>
    <w:uiPriority w:val="39"/>
    <w:semiHidden/>
    <w:unhideWhenUsed/>
    <w:rsid w:val="004E7B73"/>
    <w:pPr>
      <w:ind w:left="1320"/>
    </w:pPr>
    <w:rPr>
      <w:sz w:val="20"/>
      <w:szCs w:val="20"/>
    </w:rPr>
  </w:style>
  <w:style w:type="paragraph" w:styleId="81">
    <w:name w:val="toc 8"/>
    <w:basedOn w:val="a3"/>
    <w:next w:val="a3"/>
    <w:autoRedefine/>
    <w:uiPriority w:val="39"/>
    <w:semiHidden/>
    <w:unhideWhenUsed/>
    <w:rsid w:val="004E7B73"/>
    <w:pPr>
      <w:ind w:left="1540"/>
    </w:pPr>
    <w:rPr>
      <w:sz w:val="20"/>
      <w:szCs w:val="20"/>
    </w:rPr>
  </w:style>
  <w:style w:type="paragraph" w:styleId="91">
    <w:name w:val="toc 9"/>
    <w:basedOn w:val="a3"/>
    <w:next w:val="a3"/>
    <w:autoRedefine/>
    <w:uiPriority w:val="39"/>
    <w:semiHidden/>
    <w:unhideWhenUsed/>
    <w:rsid w:val="004E7B73"/>
    <w:pPr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2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2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0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4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microsoft.com/office/2011/relationships/commentsExtended" Target="commentsExtended.xml"/><Relationship Id="rId21" Type="http://schemas.openxmlformats.org/officeDocument/2006/relationships/hyperlink" Target="https://docs.datadoghq.com/ja/agent/basic_agent_usage/ubuntu/" TargetMode="External"/><Relationship Id="rId34" Type="http://schemas.openxmlformats.org/officeDocument/2006/relationships/hyperlink" Target="https://www.designet.co.jp/ossinfo/graylog/manual/input.php" TargetMode="External"/><Relationship Id="rId42" Type="http://schemas.openxmlformats.org/officeDocument/2006/relationships/hyperlink" Target="https://qiita.com/tjinjin/items/2bb36c7960a69bf42e2d" TargetMode="External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secuavail.com/kb/tech-blog/tb-210428_01/%20%20https:/cloud.freebit.com/support/faq/vdc/37158/" TargetMode="External"/><Relationship Id="rId29" Type="http://schemas.openxmlformats.org/officeDocument/2006/relationships/image" Target="media/image10.png"/><Relationship Id="rId11" Type="http://schemas.openxmlformats.org/officeDocument/2006/relationships/hyperlink" Target="https://www.smarthome-diy.info/blog/developper/smarthome/2024/05/3807/%20%20https:/www.kkaneko.jp/tools/server/gufw_ubuntu.html%20%20https:/higmasan.com/almalinux/kvm%E4%BB%AE%E6%83%B3%E3%83%9E%E3%82%B7%E3%83%B3%E3%82%92%E3%83%96%E3%83%AA%E3%83%83%E3%82%B8%E6%8E%A5%E7%B6%9A%E3%81%99%E3%82%8B/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www.designet.co.jp/ossinfo/graylog/manual/input.php" TargetMode="External"/><Relationship Id="rId37" Type="http://schemas.openxmlformats.org/officeDocument/2006/relationships/hyperlink" Target="https://speakerdeck.com/nearme_tech/rogujian-shi-turunituitediao-betemita?slide=27" TargetMode="External"/><Relationship Id="rId40" Type="http://schemas.microsoft.com/office/2016/09/relationships/commentsIds" Target="commentsIds.xml"/><Relationship Id="rId45" Type="http://schemas.openxmlformats.org/officeDocument/2006/relationships/hyperlink" Target="https://docs.docker.jp/config/pruning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yperlink" Target="https://qiita.com/h_tyokinuhata/items/c6733aed3a576a78a38b" TargetMode="External"/><Relationship Id="rId36" Type="http://schemas.openxmlformats.org/officeDocument/2006/relationships/hyperlink" Target="https://gettingstarted.graylog.org/assets/v1/index.html?c=&amp;v=&amp;o=" TargetMode="External"/><Relationship Id="rId49" Type="http://schemas.microsoft.com/office/2011/relationships/people" Target="people.xml"/><Relationship Id="rId10" Type="http://schemas.openxmlformats.org/officeDocument/2006/relationships/hyperlink" Target="https://www.kkaneko.jp/tools/server/gufw_ubuntu.html" TargetMode="External"/><Relationship Id="rId19" Type="http://schemas.openxmlformats.org/officeDocument/2006/relationships/hyperlink" Target="https://www.secuavail.com/kb/tech-blog/tb-190205_02/" TargetMode="External"/><Relationship Id="rId31" Type="http://schemas.openxmlformats.org/officeDocument/2006/relationships/hyperlink" Target="https://qiita.com/khat/items/15da5859b09725adb819" TargetMode="External"/><Relationship Id="rId44" Type="http://schemas.openxmlformats.org/officeDocument/2006/relationships/hyperlink" Target="https://qiita.com/h_tyokinuhata/items/c6733aed3a576a78a38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zenn.dev/pon24/articles/bf17cf7a6cd910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docs.datadoghq.com/ja/network_monitoring/devices/snmp_metrics/?tab=individual" TargetMode="External"/><Relationship Id="rId27" Type="http://schemas.openxmlformats.org/officeDocument/2006/relationships/hyperlink" Target="https://docs.datadoghq.com/ja/network_monitoring/devices/device_topology_map" TargetMode="External"/><Relationship Id="rId30" Type="http://schemas.openxmlformats.org/officeDocument/2006/relationships/hyperlink" Target="https://qiita.com/h_tyokinuhata/items/c6733aed3a576a78a38b" TargetMode="External"/><Relationship Id="rId35" Type="http://schemas.openxmlformats.org/officeDocument/2006/relationships/hyperlink" Target="https://www.designet.co.jp/ossinfo/graylog/manual/" TargetMode="External"/><Relationship Id="rId43" Type="http://schemas.openxmlformats.org/officeDocument/2006/relationships/hyperlink" Target="https://d.docs.live.net/f3157fbed5eccb88/&#61656;%09https:/qiita.com/suzuki-navi/items/2410ebdf92279996c516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zenn.dev/pon24/articles/bf17cf7a6cd910" TargetMode="External"/><Relationship Id="rId3" Type="http://schemas.openxmlformats.org/officeDocument/2006/relationships/styles" Target="styles.xml"/><Relationship Id="rId12" Type="http://schemas.openxmlformats.org/officeDocument/2006/relationships/hyperlink" Target="https://arkgame.com/2022/04/29/post-307627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docs.datadoghq.com/ja/integrations/ping/" TargetMode="External"/><Relationship Id="rId33" Type="http://schemas.openxmlformats.org/officeDocument/2006/relationships/hyperlink" Target="https://qiita.com/khat/items/15da5859b09725adb819" TargetMode="External"/><Relationship Id="rId38" Type="http://schemas.openxmlformats.org/officeDocument/2006/relationships/comments" Target="comments.xml"/><Relationship Id="rId46" Type="http://schemas.openxmlformats.org/officeDocument/2006/relationships/hyperlink" Target="https://www.oresamalabo.net/entry/2019/03/09/120747" TargetMode="External"/><Relationship Id="rId20" Type="http://schemas.openxmlformats.org/officeDocument/2006/relationships/image" Target="media/image6.png"/><Relationship Id="rId41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saya/Library/Containers/com.microsoft.Word/Data/Library/Application%20Support/Microsoft/Office/16.0/DTS/ja-JP%7b4108345E-4543-5D43-B766-91FC5822E6F4%7d/%7b56C07A2F-692E-E948-A168-429083AF3E25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3A98F6E-24F0-DB45-8056-CA2044949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{56C07A2F-692E-E948-A168-429083AF3E25}tf10002082.dotx</Template>
  <TotalTime>1</TotalTime>
  <Pages>12</Pages>
  <Words>1715</Words>
  <Characters>9778</Characters>
  <Application>Microsoft Office Word</Application>
  <DocSecurity>0</DocSecurity>
  <Lines>81</Lines>
  <Paragraphs>22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11471</CharactersWithSpaces>
  <SharedDoc>false</SharedDoc>
  <HLinks>
    <vt:vector size="144" baseType="variant">
      <vt:variant>
        <vt:i4>6750259</vt:i4>
      </vt:variant>
      <vt:variant>
        <vt:i4>69</vt:i4>
      </vt:variant>
      <vt:variant>
        <vt:i4>0</vt:i4>
      </vt:variant>
      <vt:variant>
        <vt:i4>5</vt:i4>
      </vt:variant>
      <vt:variant>
        <vt:lpwstr>https://www.oresamalabo.net/entry/2019/03/09/120747</vt:lpwstr>
      </vt:variant>
      <vt:variant>
        <vt:lpwstr/>
      </vt:variant>
      <vt:variant>
        <vt:i4>4063290</vt:i4>
      </vt:variant>
      <vt:variant>
        <vt:i4>66</vt:i4>
      </vt:variant>
      <vt:variant>
        <vt:i4>0</vt:i4>
      </vt:variant>
      <vt:variant>
        <vt:i4>5</vt:i4>
      </vt:variant>
      <vt:variant>
        <vt:lpwstr>https://docs.docker.jp/config/pruning.html</vt:lpwstr>
      </vt:variant>
      <vt:variant>
        <vt:lpwstr/>
      </vt:variant>
      <vt:variant>
        <vt:i4>1704059</vt:i4>
      </vt:variant>
      <vt:variant>
        <vt:i4>63</vt:i4>
      </vt:variant>
      <vt:variant>
        <vt:i4>0</vt:i4>
      </vt:variant>
      <vt:variant>
        <vt:i4>5</vt:i4>
      </vt:variant>
      <vt:variant>
        <vt:lpwstr>https://qiita.com/h_tyokinuhata/items/c6733aed3a576a78a38b</vt:lpwstr>
      </vt:variant>
      <vt:variant>
        <vt:lpwstr/>
      </vt:variant>
      <vt:variant>
        <vt:i4>3600524</vt:i4>
      </vt:variant>
      <vt:variant>
        <vt:i4>60</vt:i4>
      </vt:variant>
      <vt:variant>
        <vt:i4>0</vt:i4>
      </vt:variant>
      <vt:variant>
        <vt:i4>5</vt:i4>
      </vt:variant>
      <vt:variant>
        <vt:lpwstr>%09https:/qiita.com/suzuki-navi/items/2410ebdf92279996c516</vt:lpwstr>
      </vt:variant>
      <vt:variant>
        <vt:lpwstr/>
      </vt:variant>
      <vt:variant>
        <vt:i4>4980744</vt:i4>
      </vt:variant>
      <vt:variant>
        <vt:i4>57</vt:i4>
      </vt:variant>
      <vt:variant>
        <vt:i4>0</vt:i4>
      </vt:variant>
      <vt:variant>
        <vt:i4>5</vt:i4>
      </vt:variant>
      <vt:variant>
        <vt:lpwstr>https://qiita.com/tjinjin/items/2bb36c7960a69bf42e2d</vt:lpwstr>
      </vt:variant>
      <vt:variant>
        <vt:lpwstr/>
      </vt:variant>
      <vt:variant>
        <vt:i4>6619148</vt:i4>
      </vt:variant>
      <vt:variant>
        <vt:i4>54</vt:i4>
      </vt:variant>
      <vt:variant>
        <vt:i4>0</vt:i4>
      </vt:variant>
      <vt:variant>
        <vt:i4>5</vt:i4>
      </vt:variant>
      <vt:variant>
        <vt:lpwstr>https://speakerdeck.com/nearme_tech/rogujian-shi-turunituitediao-betemita?slide=27</vt:lpwstr>
      </vt:variant>
      <vt:variant>
        <vt:lpwstr/>
      </vt:variant>
      <vt:variant>
        <vt:i4>917521</vt:i4>
      </vt:variant>
      <vt:variant>
        <vt:i4>51</vt:i4>
      </vt:variant>
      <vt:variant>
        <vt:i4>0</vt:i4>
      </vt:variant>
      <vt:variant>
        <vt:i4>5</vt:i4>
      </vt:variant>
      <vt:variant>
        <vt:lpwstr>https://gettingstarted.graylog.org/assets/v1/index.html?c=&amp;v=&amp;o=</vt:lpwstr>
      </vt:variant>
      <vt:variant>
        <vt:lpwstr/>
      </vt:variant>
      <vt:variant>
        <vt:i4>4063281</vt:i4>
      </vt:variant>
      <vt:variant>
        <vt:i4>48</vt:i4>
      </vt:variant>
      <vt:variant>
        <vt:i4>0</vt:i4>
      </vt:variant>
      <vt:variant>
        <vt:i4>5</vt:i4>
      </vt:variant>
      <vt:variant>
        <vt:lpwstr>https://www.designet.co.jp/ossinfo/graylog/manual/</vt:lpwstr>
      </vt:variant>
      <vt:variant>
        <vt:lpwstr/>
      </vt:variant>
      <vt:variant>
        <vt:i4>7929916</vt:i4>
      </vt:variant>
      <vt:variant>
        <vt:i4>45</vt:i4>
      </vt:variant>
      <vt:variant>
        <vt:i4>0</vt:i4>
      </vt:variant>
      <vt:variant>
        <vt:i4>5</vt:i4>
      </vt:variant>
      <vt:variant>
        <vt:lpwstr>https://www.designet.co.jp/ossinfo/graylog/manual/input.php</vt:lpwstr>
      </vt:variant>
      <vt:variant>
        <vt:lpwstr>syslog-udp-input</vt:lpwstr>
      </vt:variant>
      <vt:variant>
        <vt:i4>983071</vt:i4>
      </vt:variant>
      <vt:variant>
        <vt:i4>42</vt:i4>
      </vt:variant>
      <vt:variant>
        <vt:i4>0</vt:i4>
      </vt:variant>
      <vt:variant>
        <vt:i4>5</vt:i4>
      </vt:variant>
      <vt:variant>
        <vt:lpwstr>https://qiita.com/khat/items/15da5859b09725adb819</vt:lpwstr>
      </vt:variant>
      <vt:variant>
        <vt:lpwstr/>
      </vt:variant>
      <vt:variant>
        <vt:i4>7929916</vt:i4>
      </vt:variant>
      <vt:variant>
        <vt:i4>39</vt:i4>
      </vt:variant>
      <vt:variant>
        <vt:i4>0</vt:i4>
      </vt:variant>
      <vt:variant>
        <vt:i4>5</vt:i4>
      </vt:variant>
      <vt:variant>
        <vt:lpwstr>https://www.designet.co.jp/ossinfo/graylog/manual/input.php</vt:lpwstr>
      </vt:variant>
      <vt:variant>
        <vt:lpwstr>syslog-udp-input</vt:lpwstr>
      </vt:variant>
      <vt:variant>
        <vt:i4>983071</vt:i4>
      </vt:variant>
      <vt:variant>
        <vt:i4>36</vt:i4>
      </vt:variant>
      <vt:variant>
        <vt:i4>0</vt:i4>
      </vt:variant>
      <vt:variant>
        <vt:i4>5</vt:i4>
      </vt:variant>
      <vt:variant>
        <vt:lpwstr>https://qiita.com/khat/items/15da5859b09725adb819</vt:lpwstr>
      </vt:variant>
      <vt:variant>
        <vt:lpwstr/>
      </vt:variant>
      <vt:variant>
        <vt:i4>1704059</vt:i4>
      </vt:variant>
      <vt:variant>
        <vt:i4>33</vt:i4>
      </vt:variant>
      <vt:variant>
        <vt:i4>0</vt:i4>
      </vt:variant>
      <vt:variant>
        <vt:i4>5</vt:i4>
      </vt:variant>
      <vt:variant>
        <vt:lpwstr>https://qiita.com/h_tyokinuhata/items/c6733aed3a576a78a38b</vt:lpwstr>
      </vt:variant>
      <vt:variant>
        <vt:lpwstr/>
      </vt:variant>
      <vt:variant>
        <vt:i4>1704059</vt:i4>
      </vt:variant>
      <vt:variant>
        <vt:i4>30</vt:i4>
      </vt:variant>
      <vt:variant>
        <vt:i4>0</vt:i4>
      </vt:variant>
      <vt:variant>
        <vt:i4>5</vt:i4>
      </vt:variant>
      <vt:variant>
        <vt:lpwstr>https://qiita.com/h_tyokinuhata/items/c6733aed3a576a78a38b</vt:lpwstr>
      </vt:variant>
      <vt:variant>
        <vt:lpwstr/>
      </vt:variant>
      <vt:variant>
        <vt:i4>262236</vt:i4>
      </vt:variant>
      <vt:variant>
        <vt:i4>27</vt:i4>
      </vt:variant>
      <vt:variant>
        <vt:i4>0</vt:i4>
      </vt:variant>
      <vt:variant>
        <vt:i4>5</vt:i4>
      </vt:variant>
      <vt:variant>
        <vt:lpwstr>https://docs.datadoghq.com/ja/integrations/ping/</vt:lpwstr>
      </vt:variant>
      <vt:variant>
        <vt:lpwstr/>
      </vt:variant>
      <vt:variant>
        <vt:i4>131078</vt:i4>
      </vt:variant>
      <vt:variant>
        <vt:i4>24</vt:i4>
      </vt:variant>
      <vt:variant>
        <vt:i4>0</vt:i4>
      </vt:variant>
      <vt:variant>
        <vt:i4>5</vt:i4>
      </vt:variant>
      <vt:variant>
        <vt:lpwstr>https://docs.datadoghq.com/ja/network_monitoring/devices/snmp_metrics/?tab=individual</vt:lpwstr>
      </vt:variant>
      <vt:variant>
        <vt:lpwstr>ping</vt:lpwstr>
      </vt:variant>
      <vt:variant>
        <vt:i4>4259862</vt:i4>
      </vt:variant>
      <vt:variant>
        <vt:i4>21</vt:i4>
      </vt:variant>
      <vt:variant>
        <vt:i4>0</vt:i4>
      </vt:variant>
      <vt:variant>
        <vt:i4>5</vt:i4>
      </vt:variant>
      <vt:variant>
        <vt:lpwstr>https://docs.datadoghq.com/ja/agent/basic_agent_usage/ubuntu/</vt:lpwstr>
      </vt:variant>
      <vt:variant>
        <vt:lpwstr/>
      </vt:variant>
      <vt:variant>
        <vt:i4>131175</vt:i4>
      </vt:variant>
      <vt:variant>
        <vt:i4>18</vt:i4>
      </vt:variant>
      <vt:variant>
        <vt:i4>0</vt:i4>
      </vt:variant>
      <vt:variant>
        <vt:i4>5</vt:i4>
      </vt:variant>
      <vt:variant>
        <vt:lpwstr>https://www.secuavail.com/kb/tech-blog/tb-190205_02/</vt:lpwstr>
      </vt:variant>
      <vt:variant>
        <vt:lpwstr/>
      </vt:variant>
      <vt:variant>
        <vt:i4>4980861</vt:i4>
      </vt:variant>
      <vt:variant>
        <vt:i4>15</vt:i4>
      </vt:variant>
      <vt:variant>
        <vt:i4>0</vt:i4>
      </vt:variant>
      <vt:variant>
        <vt:i4>5</vt:i4>
      </vt:variant>
      <vt:variant>
        <vt:lpwstr>https://www.secuavail.com/kb/tech-blog/tb-210428_01/  https:/cloud.freebit.com/support/faq/vdc/37158/</vt:lpwstr>
      </vt:variant>
      <vt:variant>
        <vt:lpwstr/>
      </vt:variant>
      <vt:variant>
        <vt:i4>3932267</vt:i4>
      </vt:variant>
      <vt:variant>
        <vt:i4>12</vt:i4>
      </vt:variant>
      <vt:variant>
        <vt:i4>0</vt:i4>
      </vt:variant>
      <vt:variant>
        <vt:i4>5</vt:i4>
      </vt:variant>
      <vt:variant>
        <vt:lpwstr>https://arkgame.com/2022/04/29/post-307627/</vt:lpwstr>
      </vt:variant>
      <vt:variant>
        <vt:lpwstr/>
      </vt:variant>
      <vt:variant>
        <vt:i4>4325409</vt:i4>
      </vt:variant>
      <vt:variant>
        <vt:i4>9</vt:i4>
      </vt:variant>
      <vt:variant>
        <vt:i4>0</vt:i4>
      </vt:variant>
      <vt:variant>
        <vt:i4>5</vt:i4>
      </vt:variant>
      <vt:variant>
        <vt:lpwstr>https://www.smarthome-diy.info/blog/developper/smarthome/2024/05/3807/  https:/www.kkaneko.jp/tools/server/gufw_ubuntu.html  https:/higmasan.com/almalinux/kvm%E4%BB%AE%E6%83%B3%E3%83%9E%E3%82%B7%E3%83%B3%E3%82%92%E3%83%96%E3%83%AA%E3%83%83%E3%82%B8%E6%8E%A5%E7%B6%9A%E3%81%99%E3%82%8B/</vt:lpwstr>
      </vt:variant>
      <vt:variant>
        <vt:lpwstr/>
      </vt:variant>
      <vt:variant>
        <vt:i4>1769578</vt:i4>
      </vt:variant>
      <vt:variant>
        <vt:i4>6</vt:i4>
      </vt:variant>
      <vt:variant>
        <vt:i4>0</vt:i4>
      </vt:variant>
      <vt:variant>
        <vt:i4>5</vt:i4>
      </vt:variant>
      <vt:variant>
        <vt:lpwstr>https://www.kkaneko.jp/tools/server/gufw_ubuntu.html</vt:lpwstr>
      </vt:variant>
      <vt:variant>
        <vt:lpwstr/>
      </vt:variant>
      <vt:variant>
        <vt:i4>2228258</vt:i4>
      </vt:variant>
      <vt:variant>
        <vt:i4>3</vt:i4>
      </vt:variant>
      <vt:variant>
        <vt:i4>0</vt:i4>
      </vt:variant>
      <vt:variant>
        <vt:i4>5</vt:i4>
      </vt:variant>
      <vt:variant>
        <vt:lpwstr>https://zenn.dev/pon24/articles/bf17cf7a6cd910</vt:lpwstr>
      </vt:variant>
      <vt:variant>
        <vt:lpwstr/>
      </vt:variant>
      <vt:variant>
        <vt:i4>2228258</vt:i4>
      </vt:variant>
      <vt:variant>
        <vt:i4>0</vt:i4>
      </vt:variant>
      <vt:variant>
        <vt:i4>0</vt:i4>
      </vt:variant>
      <vt:variant>
        <vt:i4>5</vt:i4>
      </vt:variant>
      <vt:variant>
        <vt:lpwstr>https://zenn.dev/pon24/articles/bf17cf7a6cd910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Masaya</dc:creator>
  <cp:keywords/>
  <dc:description/>
  <cp:lastModifiedBy>masaya Takamatsu</cp:lastModifiedBy>
  <cp:revision>2</cp:revision>
  <dcterms:created xsi:type="dcterms:W3CDTF">2024-09-23T17:48:00Z</dcterms:created>
  <dcterms:modified xsi:type="dcterms:W3CDTF">2024-09-23T17:48:00Z</dcterms:modified>
</cp:coreProperties>
</file>